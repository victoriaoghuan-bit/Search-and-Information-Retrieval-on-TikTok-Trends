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54655" w14:textId="77777777" w:rsidR="0009120F" w:rsidRPr="0009120F" w:rsidRDefault="0009120F" w:rsidP="0009120F">
      <w:pPr>
        <w:rPr>
          <w:b/>
          <w:bCs/>
          <w:sz w:val="40"/>
          <w:szCs w:val="40"/>
          <w:u w:val="single"/>
          <w:lang w:val="en-IE"/>
        </w:rPr>
      </w:pPr>
      <w:r w:rsidRPr="0009120F">
        <w:rPr>
          <w:b/>
          <w:bCs/>
          <w:sz w:val="40"/>
          <w:szCs w:val="40"/>
          <w:u w:val="single"/>
          <w:lang w:val="en-IE"/>
        </w:rPr>
        <w:t>TikTok Semantic Search Engine</w:t>
      </w:r>
    </w:p>
    <w:p w14:paraId="0F1146DA" w14:textId="77777777" w:rsidR="00A032CC" w:rsidRDefault="00A032CC" w:rsidP="00B85FE8">
      <w:pPr>
        <w:rPr>
          <w:szCs w:val="22"/>
        </w:rPr>
      </w:pPr>
    </w:p>
    <w:p w14:paraId="14F0F3D0" w14:textId="77D2A6D3" w:rsidR="007A24A3" w:rsidRDefault="007A24A3" w:rsidP="00A032CC">
      <w:pPr>
        <w:pStyle w:val="Heading2"/>
      </w:pPr>
      <w:r>
        <w:t>Instructions</w:t>
      </w:r>
    </w:p>
    <w:p w14:paraId="0E13FBE6" w14:textId="2EAF0CE5" w:rsidR="007A24A3" w:rsidRDefault="007A24A3" w:rsidP="007A24A3">
      <w:pPr>
        <w:spacing w:after="120"/>
      </w:pPr>
      <w:r>
        <w:t>Your .</w:t>
      </w:r>
      <w:proofErr w:type="spellStart"/>
      <w:r>
        <w:t>json</w:t>
      </w:r>
      <w:proofErr w:type="spellEnd"/>
      <w:r>
        <w:t xml:space="preserve"> Gold Standard has three forms of each query:</w:t>
      </w:r>
    </w:p>
    <w:p w14:paraId="51132445" w14:textId="36AE8DAE" w:rsidR="007A24A3" w:rsidRDefault="007A24A3" w:rsidP="007A24A3">
      <w:pPr>
        <w:pStyle w:val="ListParagraph"/>
        <w:numPr>
          <w:ilvl w:val="0"/>
          <w:numId w:val="2"/>
        </w:numPr>
      </w:pPr>
      <w:proofErr w:type="spellStart"/>
      <w:r>
        <w:t>original_query</w:t>
      </w:r>
      <w:proofErr w:type="spellEnd"/>
      <w:r>
        <w:t>: full text of query</w:t>
      </w:r>
    </w:p>
    <w:p w14:paraId="3CCC11D2" w14:textId="40F3AAE2" w:rsidR="007A24A3" w:rsidRDefault="007A24A3" w:rsidP="007A24A3">
      <w:pPr>
        <w:pStyle w:val="ListParagraph"/>
        <w:numPr>
          <w:ilvl w:val="0"/>
          <w:numId w:val="2"/>
        </w:numPr>
      </w:pPr>
      <w:proofErr w:type="spellStart"/>
      <w:r>
        <w:t>keyword_query</w:t>
      </w:r>
      <w:proofErr w:type="spellEnd"/>
      <w:r>
        <w:t xml:space="preserve">: keywords extracted from </w:t>
      </w:r>
      <w:proofErr w:type="spellStart"/>
      <w:r>
        <w:t>original_query</w:t>
      </w:r>
      <w:proofErr w:type="spellEnd"/>
    </w:p>
    <w:p w14:paraId="20DE89FD" w14:textId="5C7BACBD" w:rsidR="007A24A3" w:rsidRDefault="007A24A3" w:rsidP="007A24A3">
      <w:pPr>
        <w:pStyle w:val="ListParagraph"/>
        <w:numPr>
          <w:ilvl w:val="0"/>
          <w:numId w:val="2"/>
        </w:numPr>
      </w:pPr>
      <w:proofErr w:type="spellStart"/>
      <w:r>
        <w:t>kibana_query</w:t>
      </w:r>
      <w:proofErr w:type="spellEnd"/>
      <w:r>
        <w:t xml:space="preserve">: Query in </w:t>
      </w:r>
      <w:proofErr w:type="spellStart"/>
      <w:r>
        <w:t>kibana</w:t>
      </w:r>
      <w:proofErr w:type="spellEnd"/>
      <w:r>
        <w:t xml:space="preserve"> form, using same keywords as </w:t>
      </w:r>
      <w:proofErr w:type="spellStart"/>
      <w:r>
        <w:t>keyword_query</w:t>
      </w:r>
      <w:proofErr w:type="spellEnd"/>
      <w:r>
        <w:t>, but possibly with phrase search, ‘must’, ‘should’ etc.</w:t>
      </w:r>
    </w:p>
    <w:p w14:paraId="58987B4B" w14:textId="77777777" w:rsidR="007A24A3" w:rsidRDefault="007A24A3" w:rsidP="007A24A3"/>
    <w:p w14:paraId="1D9BD644" w14:textId="63C8A21A" w:rsidR="003F328C" w:rsidRDefault="003F328C" w:rsidP="007A24A3">
      <w:r>
        <w:t xml:space="preserve">The evaluation program </w:t>
      </w:r>
      <w:r w:rsidRPr="003F328C">
        <w:t>eqs_evaluate_query_set.py</w:t>
      </w:r>
      <w:r>
        <w:t xml:space="preserve"> will give you Precision and Recall values for your Gold Standard, first using the </w:t>
      </w:r>
      <w:proofErr w:type="spellStart"/>
      <w:r>
        <w:t>keyword_query</w:t>
      </w:r>
      <w:proofErr w:type="spellEnd"/>
      <w:r>
        <w:t xml:space="preserve"> and then using the </w:t>
      </w:r>
      <w:proofErr w:type="spellStart"/>
      <w:r>
        <w:t>kibana_query</w:t>
      </w:r>
      <w:proofErr w:type="spellEnd"/>
      <w:r>
        <w:t>.</w:t>
      </w:r>
      <w:r w:rsidR="004C3C81">
        <w:t xml:space="preserve"> In each case, it will use n=5 and n=10.</w:t>
      </w:r>
    </w:p>
    <w:p w14:paraId="12D317EE" w14:textId="77777777" w:rsidR="003F328C" w:rsidRDefault="003F328C" w:rsidP="007A24A3"/>
    <w:p w14:paraId="5E4F765D" w14:textId="3446E1A6" w:rsidR="003F328C" w:rsidRDefault="007A24A3" w:rsidP="007A24A3">
      <w:r>
        <w:t xml:space="preserve">In both tables, write the </w:t>
      </w:r>
      <w:proofErr w:type="spellStart"/>
      <w:r>
        <w:t>original_query</w:t>
      </w:r>
      <w:proofErr w:type="spellEnd"/>
      <w:r>
        <w:t xml:space="preserve"> in column 2</w:t>
      </w:r>
      <w:r w:rsidR="003F328C">
        <w:t>.</w:t>
      </w:r>
    </w:p>
    <w:p w14:paraId="56E12D02" w14:textId="77777777" w:rsidR="007A24A3" w:rsidRDefault="007A24A3" w:rsidP="007A24A3"/>
    <w:p w14:paraId="6B1F8902" w14:textId="38C30FD9" w:rsidR="007A24A3" w:rsidRDefault="007A24A3" w:rsidP="007A24A3">
      <w:r>
        <w:t xml:space="preserve">In </w:t>
      </w:r>
      <w:r w:rsidR="00AC5010">
        <w:t>Table 1</w:t>
      </w:r>
      <w:r>
        <w:t xml:space="preserve">, </w:t>
      </w:r>
      <w:r w:rsidR="003F328C">
        <w:t xml:space="preserve">write the P/R results for n=5 and n=10 for the </w:t>
      </w:r>
      <w:proofErr w:type="spellStart"/>
      <w:r w:rsidR="003F328C">
        <w:t>keyword_query</w:t>
      </w:r>
      <w:proofErr w:type="spellEnd"/>
      <w:r w:rsidR="003F328C">
        <w:t>, as given by the program.</w:t>
      </w:r>
    </w:p>
    <w:p w14:paraId="5CC4C3B0" w14:textId="77777777" w:rsidR="003F328C" w:rsidRDefault="003F328C" w:rsidP="007A24A3"/>
    <w:p w14:paraId="64233F24" w14:textId="659BD4E8" w:rsidR="003F328C" w:rsidRDefault="003F328C" w:rsidP="007A24A3">
      <w:r>
        <w:t xml:space="preserve">In </w:t>
      </w:r>
      <w:r w:rsidR="00AC5010">
        <w:t>T</w:t>
      </w:r>
      <w:r>
        <w:t>able</w:t>
      </w:r>
      <w:r w:rsidR="00AC5010">
        <w:t xml:space="preserve"> 2</w:t>
      </w:r>
      <w:r>
        <w:t xml:space="preserve">, write the P/R results for n=5 and n=10 for the </w:t>
      </w:r>
      <w:proofErr w:type="spellStart"/>
      <w:r>
        <w:t>kibana_query</w:t>
      </w:r>
      <w:proofErr w:type="spellEnd"/>
      <w:r>
        <w:t xml:space="preserve">, as given by the </w:t>
      </w:r>
      <w:r w:rsidR="00D54B53">
        <w:t>program</w:t>
      </w:r>
      <w:r>
        <w:t>.</w:t>
      </w:r>
      <w:r w:rsidR="004C3C81">
        <w:t xml:space="preserve"> Where the </w:t>
      </w:r>
      <w:proofErr w:type="spellStart"/>
      <w:r w:rsidR="004C3C81">
        <w:t>kibana_query</w:t>
      </w:r>
      <w:proofErr w:type="spellEnd"/>
      <w:r w:rsidR="004C3C81">
        <w:t xml:space="preserve"> is more restrictive than the </w:t>
      </w:r>
      <w:proofErr w:type="spellStart"/>
      <w:r w:rsidR="004C3C81">
        <w:t>keyword_query</w:t>
      </w:r>
      <w:proofErr w:type="spellEnd"/>
      <w:r w:rsidR="004C3C81">
        <w:t xml:space="preserve"> (see the assignment document and marking scheme document) write the </w:t>
      </w:r>
      <w:r w:rsidR="005A5EBE">
        <w:t xml:space="preserve">line </w:t>
      </w:r>
      <w:r w:rsidR="004C3C81">
        <w:t xml:space="preserve">in bold. </w:t>
      </w:r>
      <w:r w:rsidR="005A5EBE">
        <w:t xml:space="preserve">In the example below, Query 1 is the same in both forms, while Query 2 uses a more restrictive </w:t>
      </w:r>
      <w:proofErr w:type="spellStart"/>
      <w:r w:rsidR="005A5EBE">
        <w:t>kibana_query</w:t>
      </w:r>
      <w:proofErr w:type="spellEnd"/>
      <w:r w:rsidR="005A5EBE">
        <w:t>, and produces better results. Thus Query 2 in Table 2 is written in bold.</w:t>
      </w:r>
    </w:p>
    <w:p w14:paraId="5CF9AE79" w14:textId="77777777" w:rsidR="007A24A3" w:rsidRDefault="007A24A3" w:rsidP="007A24A3"/>
    <w:p w14:paraId="3889D5A0" w14:textId="77777777" w:rsidR="007A24A3" w:rsidRPr="007A24A3" w:rsidRDefault="007A24A3" w:rsidP="007A24A3"/>
    <w:p w14:paraId="3FDF5FB2" w14:textId="3C682636" w:rsidR="00B85FE8" w:rsidRDefault="00AC5010" w:rsidP="00A032CC">
      <w:pPr>
        <w:pStyle w:val="Heading2"/>
      </w:pPr>
      <w:r>
        <w:t xml:space="preserve">Table 1: Results for </w:t>
      </w:r>
      <w:proofErr w:type="spellStart"/>
      <w:r w:rsidR="00A032CC">
        <w:t>keyword_query</w:t>
      </w:r>
      <w:proofErr w:type="spellEnd"/>
      <w:r w:rsidR="00A032CC">
        <w:t xml:space="preserve"> in .</w:t>
      </w:r>
      <w:proofErr w:type="spellStart"/>
      <w:r w:rsidR="00A032CC">
        <w:t>json</w:t>
      </w:r>
      <w:proofErr w:type="spellEnd"/>
    </w:p>
    <w:p w14:paraId="7766F8DE" w14:textId="77777777" w:rsidR="00EB5EC6" w:rsidRDefault="00EB5EC6" w:rsidP="00B85FE8">
      <w:pPr>
        <w:rPr>
          <w:szCs w:val="2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80"/>
        <w:gridCol w:w="5387"/>
        <w:gridCol w:w="692"/>
        <w:gridCol w:w="692"/>
        <w:gridCol w:w="692"/>
        <w:gridCol w:w="692"/>
      </w:tblGrid>
      <w:tr w:rsidR="002C0238" w:rsidRPr="002C0238" w14:paraId="433ACF0F" w14:textId="77777777" w:rsidTr="5A839F1E">
        <w:trPr>
          <w:jc w:val="center"/>
        </w:trPr>
        <w:tc>
          <w:tcPr>
            <w:tcW w:w="680" w:type="dxa"/>
          </w:tcPr>
          <w:p w14:paraId="4466483F" w14:textId="77777777" w:rsidR="00EB5EC6" w:rsidRPr="002C0238" w:rsidRDefault="00EB5EC6" w:rsidP="002C0238">
            <w:pPr>
              <w:jc w:val="left"/>
              <w:rPr>
                <w:b/>
                <w:sz w:val="20"/>
                <w:lang w:val="en-US"/>
              </w:rPr>
            </w:pPr>
            <w:r w:rsidRPr="002C0238">
              <w:rPr>
                <w:b/>
                <w:sz w:val="20"/>
                <w:lang w:val="en-US"/>
              </w:rPr>
              <w:t>Num</w:t>
            </w:r>
          </w:p>
        </w:tc>
        <w:tc>
          <w:tcPr>
            <w:tcW w:w="5387" w:type="dxa"/>
          </w:tcPr>
          <w:p w14:paraId="22EE6C6F" w14:textId="538C65A7" w:rsidR="00EB5EC6" w:rsidRPr="002C0238" w:rsidRDefault="00A032CC" w:rsidP="00B85FE8">
            <w:pPr>
              <w:rPr>
                <w:b/>
                <w:sz w:val="20"/>
                <w:lang w:val="en-US"/>
              </w:rPr>
            </w:pPr>
            <w:proofErr w:type="spellStart"/>
            <w:r>
              <w:rPr>
                <w:b/>
                <w:sz w:val="20"/>
                <w:lang w:val="en-US"/>
              </w:rPr>
              <w:t>Original_</w:t>
            </w:r>
            <w:r w:rsidR="00EB5EC6" w:rsidRPr="002C0238">
              <w:rPr>
                <w:b/>
                <w:sz w:val="20"/>
                <w:lang w:val="en-US"/>
              </w:rPr>
              <w:t>Query</w:t>
            </w:r>
            <w:proofErr w:type="spellEnd"/>
          </w:p>
        </w:tc>
        <w:tc>
          <w:tcPr>
            <w:tcW w:w="692" w:type="dxa"/>
          </w:tcPr>
          <w:p w14:paraId="2FC2A61B" w14:textId="77777777" w:rsidR="00EB5EC6" w:rsidRPr="002C0238" w:rsidRDefault="00EB5EC6" w:rsidP="002C0238">
            <w:pPr>
              <w:jc w:val="center"/>
              <w:rPr>
                <w:b/>
                <w:sz w:val="20"/>
                <w:lang w:val="en-US"/>
              </w:rPr>
            </w:pPr>
            <w:r w:rsidRPr="002C0238">
              <w:rPr>
                <w:b/>
                <w:sz w:val="20"/>
                <w:lang w:val="en-US"/>
              </w:rPr>
              <w:t xml:space="preserve">P </w:t>
            </w:r>
            <w:r w:rsidRPr="002C0238">
              <w:rPr>
                <w:b/>
                <w:sz w:val="16"/>
                <w:szCs w:val="16"/>
                <w:lang w:val="en-US"/>
              </w:rPr>
              <w:t>(n=5)</w:t>
            </w:r>
          </w:p>
        </w:tc>
        <w:tc>
          <w:tcPr>
            <w:tcW w:w="692" w:type="dxa"/>
          </w:tcPr>
          <w:p w14:paraId="596B3419" w14:textId="0D0189D8" w:rsidR="00EB5EC6" w:rsidRPr="002C0238" w:rsidRDefault="007A24A3" w:rsidP="002C0238">
            <w:pPr>
              <w:jc w:val="center"/>
              <w:rPr>
                <w:b/>
                <w:sz w:val="20"/>
                <w:lang w:val="en-US"/>
              </w:rPr>
            </w:pPr>
            <w:r>
              <w:rPr>
                <w:b/>
                <w:sz w:val="20"/>
                <w:lang w:val="en-US"/>
              </w:rPr>
              <w:t>R</w:t>
            </w:r>
            <w:r w:rsidR="00B52399" w:rsidRPr="002C0238">
              <w:rPr>
                <w:b/>
                <w:sz w:val="20"/>
                <w:lang w:val="en-US"/>
              </w:rPr>
              <w:t xml:space="preserve"> </w:t>
            </w:r>
            <w:r w:rsidR="00B52399" w:rsidRPr="002C0238">
              <w:rPr>
                <w:b/>
                <w:sz w:val="16"/>
                <w:szCs w:val="16"/>
                <w:lang w:val="en-US"/>
              </w:rPr>
              <w:t>(n=</w:t>
            </w:r>
            <w:r>
              <w:rPr>
                <w:b/>
                <w:sz w:val="16"/>
                <w:szCs w:val="16"/>
                <w:lang w:val="en-US"/>
              </w:rPr>
              <w:t>5</w:t>
            </w:r>
            <w:r w:rsidR="00B52399" w:rsidRPr="002C0238">
              <w:rPr>
                <w:b/>
                <w:sz w:val="16"/>
                <w:szCs w:val="16"/>
                <w:lang w:val="en-US"/>
              </w:rPr>
              <w:t>)</w:t>
            </w:r>
          </w:p>
        </w:tc>
        <w:tc>
          <w:tcPr>
            <w:tcW w:w="692" w:type="dxa"/>
          </w:tcPr>
          <w:p w14:paraId="00BA7834" w14:textId="7C7A54A3" w:rsidR="00EB5EC6" w:rsidRPr="002C0238" w:rsidRDefault="007A24A3" w:rsidP="002C0238">
            <w:pPr>
              <w:jc w:val="center"/>
              <w:rPr>
                <w:b/>
                <w:sz w:val="20"/>
                <w:lang w:val="en-US"/>
              </w:rPr>
            </w:pPr>
            <w:r>
              <w:rPr>
                <w:b/>
                <w:sz w:val="20"/>
                <w:lang w:val="en-US"/>
              </w:rPr>
              <w:t>P</w:t>
            </w:r>
            <w:r w:rsidR="00EB5EC6" w:rsidRPr="002C0238">
              <w:rPr>
                <w:b/>
                <w:sz w:val="20"/>
                <w:lang w:val="en-US"/>
              </w:rPr>
              <w:t xml:space="preserve"> </w:t>
            </w:r>
            <w:r w:rsidR="00EB5EC6" w:rsidRPr="002C0238">
              <w:rPr>
                <w:b/>
                <w:sz w:val="16"/>
                <w:szCs w:val="16"/>
                <w:lang w:val="en-US"/>
              </w:rPr>
              <w:t>(n=</w:t>
            </w:r>
            <w:r>
              <w:rPr>
                <w:b/>
                <w:sz w:val="16"/>
                <w:szCs w:val="16"/>
                <w:lang w:val="en-US"/>
              </w:rPr>
              <w:t>10</w:t>
            </w:r>
            <w:r w:rsidR="00EB5EC6" w:rsidRPr="002C0238">
              <w:rPr>
                <w:b/>
                <w:sz w:val="16"/>
                <w:szCs w:val="16"/>
                <w:lang w:val="en-US"/>
              </w:rPr>
              <w:t>)</w:t>
            </w:r>
          </w:p>
        </w:tc>
        <w:tc>
          <w:tcPr>
            <w:tcW w:w="692" w:type="dxa"/>
          </w:tcPr>
          <w:p w14:paraId="0CA2238F" w14:textId="77777777" w:rsidR="00EB5EC6" w:rsidRPr="002C0238" w:rsidRDefault="00EB5EC6" w:rsidP="002C0238">
            <w:pPr>
              <w:jc w:val="center"/>
              <w:rPr>
                <w:b/>
                <w:sz w:val="20"/>
                <w:lang w:val="en-US"/>
              </w:rPr>
            </w:pPr>
            <w:r w:rsidRPr="002C0238">
              <w:rPr>
                <w:b/>
                <w:sz w:val="20"/>
                <w:lang w:val="en-US"/>
              </w:rPr>
              <w:t xml:space="preserve">R </w:t>
            </w:r>
            <w:r w:rsidRPr="002C0238">
              <w:rPr>
                <w:b/>
                <w:sz w:val="16"/>
                <w:szCs w:val="16"/>
                <w:lang w:val="en-US"/>
              </w:rPr>
              <w:t>(n=10</w:t>
            </w:r>
            <w:r w:rsidR="00B52399" w:rsidRPr="002C0238">
              <w:rPr>
                <w:b/>
                <w:sz w:val="16"/>
                <w:szCs w:val="16"/>
                <w:lang w:val="en-US"/>
              </w:rPr>
              <w:t>)</w:t>
            </w:r>
          </w:p>
        </w:tc>
      </w:tr>
      <w:tr w:rsidR="002C0238" w:rsidRPr="002C0238" w14:paraId="7C8A7B1E" w14:textId="77777777" w:rsidTr="5A839F1E">
        <w:trPr>
          <w:jc w:val="center"/>
        </w:trPr>
        <w:tc>
          <w:tcPr>
            <w:tcW w:w="680" w:type="dxa"/>
          </w:tcPr>
          <w:p w14:paraId="42265AF0" w14:textId="77777777" w:rsidR="00EB5EC6" w:rsidRPr="002C0238" w:rsidRDefault="00EB5EC6" w:rsidP="002C0238">
            <w:pPr>
              <w:jc w:val="left"/>
              <w:rPr>
                <w:sz w:val="20"/>
                <w:lang w:val="en-US"/>
              </w:rPr>
            </w:pPr>
            <w:r w:rsidRPr="002C0238">
              <w:rPr>
                <w:sz w:val="20"/>
                <w:lang w:val="en-US"/>
              </w:rPr>
              <w:t>1</w:t>
            </w:r>
          </w:p>
        </w:tc>
        <w:tc>
          <w:tcPr>
            <w:tcW w:w="5387" w:type="dxa"/>
          </w:tcPr>
          <w:p w14:paraId="547B7B4F" w14:textId="11D2471F" w:rsidR="00EB5EC6" w:rsidRPr="002C0238" w:rsidRDefault="00A032CC" w:rsidP="7808C1C6">
            <w:pPr>
              <w:rPr>
                <w:sz w:val="20"/>
                <w:lang w:val="en-US"/>
              </w:rPr>
            </w:pPr>
            <w:r w:rsidRPr="7808C1C6">
              <w:rPr>
                <w:sz w:val="20"/>
                <w:lang w:val="en-US"/>
              </w:rPr>
              <w:t>W</w:t>
            </w:r>
            <w:r w:rsidR="795E1FF2" w:rsidRPr="7808C1C6">
              <w:rPr>
                <w:sz w:val="20"/>
                <w:lang w:val="en-US"/>
              </w:rPr>
              <w:t>ho are the most famous people on TikTok</w:t>
            </w:r>
          </w:p>
        </w:tc>
        <w:tc>
          <w:tcPr>
            <w:tcW w:w="692" w:type="dxa"/>
          </w:tcPr>
          <w:p w14:paraId="2036628A" w14:textId="12A86FAF" w:rsidR="00EB5EC6" w:rsidRPr="002C0238" w:rsidRDefault="00EB5EC6" w:rsidP="7808C1C6">
            <w:pPr>
              <w:jc w:val="center"/>
              <w:rPr>
                <w:sz w:val="20"/>
                <w:lang w:val="en-US"/>
              </w:rPr>
            </w:pPr>
            <w:r w:rsidRPr="7808C1C6">
              <w:rPr>
                <w:sz w:val="20"/>
                <w:lang w:val="en-US"/>
              </w:rPr>
              <w:t>0.</w:t>
            </w:r>
            <w:r w:rsidR="44902348" w:rsidRPr="7808C1C6">
              <w:rPr>
                <w:sz w:val="20"/>
                <w:lang w:val="en-US"/>
              </w:rPr>
              <w:t>60</w:t>
            </w:r>
          </w:p>
        </w:tc>
        <w:tc>
          <w:tcPr>
            <w:tcW w:w="692" w:type="dxa"/>
          </w:tcPr>
          <w:p w14:paraId="616EFDA1" w14:textId="5669D1ED" w:rsidR="00EB5EC6" w:rsidRPr="002C0238" w:rsidRDefault="00EB5EC6" w:rsidP="7808C1C6">
            <w:pPr>
              <w:jc w:val="center"/>
              <w:rPr>
                <w:sz w:val="20"/>
                <w:lang w:val="en-US"/>
              </w:rPr>
            </w:pPr>
            <w:r w:rsidRPr="7808C1C6">
              <w:rPr>
                <w:sz w:val="20"/>
                <w:lang w:val="en-US"/>
              </w:rPr>
              <w:t>0.</w:t>
            </w:r>
            <w:r w:rsidR="40D22CA8" w:rsidRPr="7808C1C6">
              <w:rPr>
                <w:sz w:val="20"/>
                <w:lang w:val="en-US"/>
              </w:rPr>
              <w:t>60</w:t>
            </w:r>
          </w:p>
        </w:tc>
        <w:tc>
          <w:tcPr>
            <w:tcW w:w="692" w:type="dxa"/>
          </w:tcPr>
          <w:p w14:paraId="7A04FDD9" w14:textId="1A570351" w:rsidR="00EB5EC6" w:rsidRPr="002C0238" w:rsidRDefault="00EB5EC6" w:rsidP="7808C1C6">
            <w:pPr>
              <w:jc w:val="center"/>
              <w:rPr>
                <w:sz w:val="20"/>
                <w:lang w:val="en-US"/>
              </w:rPr>
            </w:pPr>
            <w:r w:rsidRPr="7808C1C6">
              <w:rPr>
                <w:sz w:val="20"/>
                <w:lang w:val="en-US"/>
              </w:rPr>
              <w:t>0.</w:t>
            </w:r>
            <w:r w:rsidR="3EFDA6E8" w:rsidRPr="7808C1C6">
              <w:rPr>
                <w:sz w:val="20"/>
                <w:lang w:val="en-US"/>
              </w:rPr>
              <w:t>50</w:t>
            </w:r>
          </w:p>
        </w:tc>
        <w:tc>
          <w:tcPr>
            <w:tcW w:w="692" w:type="dxa"/>
          </w:tcPr>
          <w:p w14:paraId="2C8B7168" w14:textId="75DC76C6" w:rsidR="00EB5EC6" w:rsidRPr="002C0238" w:rsidRDefault="0ED5DA45" w:rsidP="7808C1C6">
            <w:pPr>
              <w:jc w:val="center"/>
              <w:rPr>
                <w:sz w:val="20"/>
                <w:lang w:val="en-US"/>
              </w:rPr>
            </w:pPr>
            <w:r w:rsidRPr="7808C1C6">
              <w:rPr>
                <w:sz w:val="20"/>
                <w:lang w:val="en-US"/>
              </w:rPr>
              <w:t>1.00</w:t>
            </w:r>
          </w:p>
        </w:tc>
      </w:tr>
      <w:tr w:rsidR="002C0238" w:rsidRPr="002C0238" w14:paraId="47D47ACD" w14:textId="77777777" w:rsidTr="5A839F1E">
        <w:trPr>
          <w:jc w:val="center"/>
        </w:trPr>
        <w:tc>
          <w:tcPr>
            <w:tcW w:w="680" w:type="dxa"/>
          </w:tcPr>
          <w:p w14:paraId="67A23405" w14:textId="77777777" w:rsidR="00EB5EC6" w:rsidRPr="002C0238" w:rsidRDefault="00EB5EC6" w:rsidP="002C0238">
            <w:pPr>
              <w:jc w:val="left"/>
              <w:rPr>
                <w:sz w:val="20"/>
                <w:lang w:val="en-US"/>
              </w:rPr>
            </w:pPr>
            <w:r w:rsidRPr="002C0238">
              <w:rPr>
                <w:sz w:val="20"/>
                <w:lang w:val="en-US"/>
              </w:rPr>
              <w:t>2</w:t>
            </w:r>
          </w:p>
        </w:tc>
        <w:tc>
          <w:tcPr>
            <w:tcW w:w="5387" w:type="dxa"/>
          </w:tcPr>
          <w:p w14:paraId="54B2830D" w14:textId="21E31B0A" w:rsidR="00EB5EC6" w:rsidRPr="002C0238" w:rsidRDefault="160FC167" w:rsidP="7808C1C6">
            <w:pPr>
              <w:rPr>
                <w:sz w:val="20"/>
                <w:lang w:val="en-US"/>
              </w:rPr>
            </w:pPr>
            <w:r w:rsidRPr="7808C1C6">
              <w:rPr>
                <w:sz w:val="20"/>
                <w:lang w:val="en-US"/>
              </w:rPr>
              <w:t xml:space="preserve">When did </w:t>
            </w:r>
            <w:proofErr w:type="spellStart"/>
            <w:r w:rsidRPr="7808C1C6">
              <w:rPr>
                <w:sz w:val="20"/>
                <w:lang w:val="en-US"/>
              </w:rPr>
              <w:t>TiTok</w:t>
            </w:r>
            <w:proofErr w:type="spellEnd"/>
            <w:r w:rsidRPr="7808C1C6">
              <w:rPr>
                <w:sz w:val="20"/>
                <w:lang w:val="en-US"/>
              </w:rPr>
              <w:t xml:space="preserve"> rise in popularity</w:t>
            </w:r>
          </w:p>
        </w:tc>
        <w:tc>
          <w:tcPr>
            <w:tcW w:w="692" w:type="dxa"/>
          </w:tcPr>
          <w:p w14:paraId="5F5A5E64" w14:textId="5AE6078A" w:rsidR="00EB5EC6" w:rsidRPr="002C0238" w:rsidRDefault="004C3C81" w:rsidP="7808C1C6">
            <w:pPr>
              <w:jc w:val="center"/>
              <w:rPr>
                <w:sz w:val="20"/>
                <w:lang w:val="en-US"/>
              </w:rPr>
            </w:pPr>
            <w:r w:rsidRPr="7808C1C6">
              <w:rPr>
                <w:sz w:val="20"/>
                <w:lang w:val="en-US"/>
              </w:rPr>
              <w:t>0.</w:t>
            </w:r>
            <w:r w:rsidR="7CBDC415" w:rsidRPr="7808C1C6">
              <w:rPr>
                <w:sz w:val="20"/>
                <w:lang w:val="en-US"/>
              </w:rPr>
              <w:t>40</w:t>
            </w:r>
          </w:p>
        </w:tc>
        <w:tc>
          <w:tcPr>
            <w:tcW w:w="692" w:type="dxa"/>
          </w:tcPr>
          <w:p w14:paraId="28E405E9" w14:textId="0576480A" w:rsidR="00EB5EC6" w:rsidRPr="002C0238" w:rsidRDefault="44040084" w:rsidP="7808C1C6">
            <w:pPr>
              <w:jc w:val="center"/>
              <w:rPr>
                <w:sz w:val="20"/>
                <w:lang w:val="en-US"/>
              </w:rPr>
            </w:pPr>
            <w:r w:rsidRPr="5A839F1E">
              <w:rPr>
                <w:sz w:val="20"/>
                <w:lang w:val="en-US"/>
              </w:rPr>
              <w:t>0.</w:t>
            </w:r>
            <w:r w:rsidR="14759247" w:rsidRPr="5A839F1E">
              <w:rPr>
                <w:sz w:val="20"/>
                <w:lang w:val="en-US"/>
              </w:rPr>
              <w:t>3</w:t>
            </w:r>
            <w:r w:rsidR="739DC2EB" w:rsidRPr="5A839F1E">
              <w:rPr>
                <w:sz w:val="20"/>
                <w:lang w:val="en-US"/>
              </w:rPr>
              <w:t>0</w:t>
            </w:r>
          </w:p>
        </w:tc>
        <w:tc>
          <w:tcPr>
            <w:tcW w:w="692" w:type="dxa"/>
          </w:tcPr>
          <w:p w14:paraId="4EC37E7B" w14:textId="1B02870D" w:rsidR="00EB5EC6" w:rsidRPr="002C0238" w:rsidRDefault="78C36CDC" w:rsidP="7808C1C6">
            <w:pPr>
              <w:jc w:val="center"/>
              <w:rPr>
                <w:sz w:val="20"/>
                <w:lang w:val="en-US"/>
              </w:rPr>
            </w:pPr>
            <w:r w:rsidRPr="7808C1C6">
              <w:rPr>
                <w:sz w:val="20"/>
                <w:lang w:val="en-US"/>
              </w:rPr>
              <w:t>0.30</w:t>
            </w:r>
          </w:p>
        </w:tc>
        <w:tc>
          <w:tcPr>
            <w:tcW w:w="692" w:type="dxa"/>
          </w:tcPr>
          <w:p w14:paraId="3CD80F6C" w14:textId="6DC2CFEE" w:rsidR="00EB5EC6" w:rsidRPr="002C0238" w:rsidRDefault="6A01DA8C" w:rsidP="7808C1C6">
            <w:pPr>
              <w:jc w:val="center"/>
              <w:rPr>
                <w:sz w:val="20"/>
                <w:lang w:val="en-US"/>
              </w:rPr>
            </w:pPr>
            <w:r w:rsidRPr="5A839F1E">
              <w:rPr>
                <w:sz w:val="20"/>
                <w:lang w:val="en-US"/>
              </w:rPr>
              <w:t>0.</w:t>
            </w:r>
            <w:r w:rsidR="5A1888AE" w:rsidRPr="5A839F1E">
              <w:rPr>
                <w:sz w:val="20"/>
                <w:lang w:val="en-US"/>
              </w:rPr>
              <w:t>5</w:t>
            </w:r>
            <w:r w:rsidR="1D301269" w:rsidRPr="5A839F1E">
              <w:rPr>
                <w:sz w:val="20"/>
                <w:lang w:val="en-US"/>
              </w:rPr>
              <w:t>0</w:t>
            </w:r>
          </w:p>
        </w:tc>
      </w:tr>
      <w:tr w:rsidR="002C0238" w:rsidRPr="002C0238" w14:paraId="691DBC45" w14:textId="77777777" w:rsidTr="5A839F1E">
        <w:trPr>
          <w:jc w:val="center"/>
        </w:trPr>
        <w:tc>
          <w:tcPr>
            <w:tcW w:w="680" w:type="dxa"/>
          </w:tcPr>
          <w:p w14:paraId="3D77D8C6" w14:textId="40E518A2" w:rsidR="00EB5EC6" w:rsidRPr="002C0238" w:rsidRDefault="71D5B404" w:rsidP="7808C1C6">
            <w:pPr>
              <w:jc w:val="left"/>
              <w:rPr>
                <w:sz w:val="20"/>
                <w:lang w:val="en-US"/>
              </w:rPr>
            </w:pPr>
            <w:r w:rsidRPr="5A839F1E">
              <w:rPr>
                <w:sz w:val="20"/>
                <w:lang w:val="en-US"/>
              </w:rPr>
              <w:t>3</w:t>
            </w:r>
          </w:p>
        </w:tc>
        <w:tc>
          <w:tcPr>
            <w:tcW w:w="5387" w:type="dxa"/>
          </w:tcPr>
          <w:p w14:paraId="1B262C2E" w14:textId="29094341" w:rsidR="00EB5EC6" w:rsidRPr="002C0238" w:rsidRDefault="369623ED" w:rsidP="5A839F1E">
            <w:pPr>
              <w:rPr>
                <w:sz w:val="20"/>
                <w:lang w:val="en-US"/>
              </w:rPr>
            </w:pPr>
            <w:r w:rsidRPr="5A839F1E">
              <w:rPr>
                <w:sz w:val="20"/>
                <w:lang w:val="en-US"/>
              </w:rPr>
              <w:t>Which artists have the most popular TikTok songs</w:t>
            </w:r>
          </w:p>
          <w:p w14:paraId="39C3F6A7" w14:textId="1A1F65E8" w:rsidR="00EB5EC6" w:rsidRPr="002C0238" w:rsidRDefault="00EB5EC6" w:rsidP="7808C1C6">
            <w:pPr>
              <w:rPr>
                <w:sz w:val="20"/>
                <w:lang w:val="en-US"/>
              </w:rPr>
            </w:pPr>
          </w:p>
        </w:tc>
        <w:tc>
          <w:tcPr>
            <w:tcW w:w="692" w:type="dxa"/>
          </w:tcPr>
          <w:p w14:paraId="2DDA2C87" w14:textId="45F8F1DB" w:rsidR="00EB5EC6" w:rsidRPr="002C0238" w:rsidRDefault="79C61FB8" w:rsidP="7808C1C6">
            <w:pPr>
              <w:jc w:val="center"/>
              <w:rPr>
                <w:sz w:val="20"/>
                <w:lang w:val="en-US"/>
              </w:rPr>
            </w:pPr>
            <w:r w:rsidRPr="5A839F1E">
              <w:rPr>
                <w:sz w:val="20"/>
                <w:lang w:val="en-US"/>
              </w:rPr>
              <w:t>0.</w:t>
            </w:r>
            <w:r w:rsidR="4A330715" w:rsidRPr="5A839F1E">
              <w:rPr>
                <w:sz w:val="20"/>
                <w:lang w:val="en-US"/>
              </w:rPr>
              <w:t>8</w:t>
            </w:r>
            <w:r w:rsidRPr="5A839F1E">
              <w:rPr>
                <w:sz w:val="20"/>
                <w:lang w:val="en-US"/>
              </w:rPr>
              <w:t>0</w:t>
            </w:r>
          </w:p>
        </w:tc>
        <w:tc>
          <w:tcPr>
            <w:tcW w:w="692" w:type="dxa"/>
          </w:tcPr>
          <w:p w14:paraId="25EAF1F0" w14:textId="1979E2E6" w:rsidR="00EB5EC6" w:rsidRPr="002C0238" w:rsidRDefault="68C7920A" w:rsidP="7808C1C6">
            <w:pPr>
              <w:jc w:val="center"/>
              <w:rPr>
                <w:sz w:val="20"/>
                <w:lang w:val="en-US"/>
              </w:rPr>
            </w:pPr>
            <w:r w:rsidRPr="5A839F1E">
              <w:rPr>
                <w:sz w:val="20"/>
                <w:lang w:val="en-US"/>
              </w:rPr>
              <w:t>0.</w:t>
            </w:r>
            <w:r w:rsidR="55D99BA5" w:rsidRPr="5A839F1E">
              <w:rPr>
                <w:sz w:val="20"/>
                <w:lang w:val="en-US"/>
              </w:rPr>
              <w:t>8</w:t>
            </w:r>
            <w:r w:rsidRPr="5A839F1E">
              <w:rPr>
                <w:sz w:val="20"/>
                <w:lang w:val="en-US"/>
              </w:rPr>
              <w:t>0</w:t>
            </w:r>
          </w:p>
        </w:tc>
        <w:tc>
          <w:tcPr>
            <w:tcW w:w="692" w:type="dxa"/>
          </w:tcPr>
          <w:p w14:paraId="4150552F" w14:textId="0913605D" w:rsidR="00EB5EC6" w:rsidRPr="002C0238" w:rsidRDefault="68C7920A" w:rsidP="7808C1C6">
            <w:pPr>
              <w:jc w:val="center"/>
              <w:rPr>
                <w:sz w:val="20"/>
                <w:lang w:val="en-US"/>
              </w:rPr>
            </w:pPr>
            <w:r w:rsidRPr="5A839F1E">
              <w:rPr>
                <w:sz w:val="20"/>
                <w:lang w:val="en-US"/>
              </w:rPr>
              <w:t>0.</w:t>
            </w:r>
            <w:r w:rsidR="3FDB0140" w:rsidRPr="5A839F1E">
              <w:rPr>
                <w:sz w:val="20"/>
                <w:lang w:val="en-US"/>
              </w:rPr>
              <w:t>5</w:t>
            </w:r>
            <w:r w:rsidRPr="5A839F1E">
              <w:rPr>
                <w:sz w:val="20"/>
                <w:lang w:val="en-US"/>
              </w:rPr>
              <w:t>0</w:t>
            </w:r>
          </w:p>
        </w:tc>
        <w:tc>
          <w:tcPr>
            <w:tcW w:w="692" w:type="dxa"/>
          </w:tcPr>
          <w:p w14:paraId="41E0D37A" w14:textId="06C825EF" w:rsidR="00EB5EC6" w:rsidRPr="002C0238" w:rsidRDefault="249FE2F6" w:rsidP="7808C1C6">
            <w:pPr>
              <w:jc w:val="center"/>
              <w:rPr>
                <w:sz w:val="20"/>
                <w:lang w:val="en-US"/>
              </w:rPr>
            </w:pPr>
            <w:r w:rsidRPr="5A839F1E">
              <w:rPr>
                <w:sz w:val="20"/>
                <w:lang w:val="en-US"/>
              </w:rPr>
              <w:t>1</w:t>
            </w:r>
            <w:r w:rsidR="68C7920A" w:rsidRPr="5A839F1E">
              <w:rPr>
                <w:sz w:val="20"/>
                <w:lang w:val="en-US"/>
              </w:rPr>
              <w:t>.</w:t>
            </w:r>
            <w:r w:rsidR="794312BF" w:rsidRPr="5A839F1E">
              <w:rPr>
                <w:sz w:val="20"/>
                <w:lang w:val="en-US"/>
              </w:rPr>
              <w:t>0</w:t>
            </w:r>
            <w:r w:rsidR="68C7920A" w:rsidRPr="5A839F1E">
              <w:rPr>
                <w:sz w:val="20"/>
                <w:lang w:val="en-US"/>
              </w:rPr>
              <w:t>0</w:t>
            </w:r>
          </w:p>
        </w:tc>
      </w:tr>
      <w:tr w:rsidR="002C0238" w:rsidRPr="002C0238" w14:paraId="616D25FE" w14:textId="77777777" w:rsidTr="5A839F1E">
        <w:trPr>
          <w:jc w:val="center"/>
        </w:trPr>
        <w:tc>
          <w:tcPr>
            <w:tcW w:w="680" w:type="dxa"/>
          </w:tcPr>
          <w:p w14:paraId="34CC91D0" w14:textId="77777777" w:rsidR="00EB5EC6" w:rsidRPr="002C0238" w:rsidRDefault="00EB5EC6" w:rsidP="002C0238">
            <w:pPr>
              <w:jc w:val="left"/>
              <w:rPr>
                <w:sz w:val="20"/>
                <w:lang w:val="en-US"/>
              </w:rPr>
            </w:pPr>
            <w:r w:rsidRPr="002C0238">
              <w:rPr>
                <w:sz w:val="20"/>
                <w:lang w:val="en-US"/>
              </w:rPr>
              <w:t>4</w:t>
            </w:r>
          </w:p>
        </w:tc>
        <w:tc>
          <w:tcPr>
            <w:tcW w:w="5387" w:type="dxa"/>
          </w:tcPr>
          <w:p w14:paraId="27029DDF" w14:textId="5B7866A6" w:rsidR="00EB5EC6" w:rsidRPr="002C0238" w:rsidRDefault="43D7275E" w:rsidP="5A839F1E">
            <w:pPr>
              <w:rPr>
                <w:sz w:val="20"/>
                <w:lang w:val="en-US"/>
              </w:rPr>
            </w:pPr>
            <w:r w:rsidRPr="5A839F1E">
              <w:rPr>
                <w:sz w:val="20"/>
                <w:lang w:val="en-US"/>
              </w:rPr>
              <w:t>Which artists have the most popular TikTok songs</w:t>
            </w:r>
            <w:r w:rsidR="1BB8F8C8" w:rsidRPr="5A839F1E">
              <w:rPr>
                <w:sz w:val="20"/>
                <w:lang w:val="en-US"/>
              </w:rPr>
              <w:t xml:space="preserve"> Which countries banned or restricted TikTok</w:t>
            </w:r>
          </w:p>
        </w:tc>
        <w:tc>
          <w:tcPr>
            <w:tcW w:w="692" w:type="dxa"/>
          </w:tcPr>
          <w:p w14:paraId="2A6F4E87" w14:textId="357A66A7" w:rsidR="00EB5EC6" w:rsidRPr="002C0238" w:rsidRDefault="691DE3B4" w:rsidP="7808C1C6">
            <w:pPr>
              <w:jc w:val="center"/>
              <w:rPr>
                <w:sz w:val="20"/>
                <w:lang w:val="en-US"/>
              </w:rPr>
            </w:pPr>
            <w:r w:rsidRPr="7808C1C6">
              <w:rPr>
                <w:sz w:val="20"/>
                <w:lang w:val="en-US"/>
              </w:rPr>
              <w:t>0.80</w:t>
            </w:r>
          </w:p>
        </w:tc>
        <w:tc>
          <w:tcPr>
            <w:tcW w:w="692" w:type="dxa"/>
          </w:tcPr>
          <w:p w14:paraId="0B2454B5" w14:textId="48F6FCFD" w:rsidR="00EB5EC6" w:rsidRPr="002C0238" w:rsidRDefault="691DE3B4" w:rsidP="7808C1C6">
            <w:pPr>
              <w:jc w:val="center"/>
              <w:rPr>
                <w:sz w:val="20"/>
                <w:lang w:val="en-US"/>
              </w:rPr>
            </w:pPr>
            <w:r w:rsidRPr="7808C1C6">
              <w:rPr>
                <w:sz w:val="20"/>
                <w:lang w:val="en-US"/>
              </w:rPr>
              <w:t>0.80</w:t>
            </w:r>
          </w:p>
        </w:tc>
        <w:tc>
          <w:tcPr>
            <w:tcW w:w="692" w:type="dxa"/>
          </w:tcPr>
          <w:p w14:paraId="0BD2580F" w14:textId="1D43263C" w:rsidR="00EB5EC6" w:rsidRPr="002C0238" w:rsidRDefault="691DE3B4" w:rsidP="7808C1C6">
            <w:pPr>
              <w:jc w:val="center"/>
              <w:rPr>
                <w:sz w:val="20"/>
                <w:lang w:val="en-US"/>
              </w:rPr>
            </w:pPr>
            <w:r w:rsidRPr="7808C1C6">
              <w:rPr>
                <w:sz w:val="20"/>
                <w:lang w:val="en-US"/>
              </w:rPr>
              <w:t>0.50</w:t>
            </w:r>
          </w:p>
        </w:tc>
        <w:tc>
          <w:tcPr>
            <w:tcW w:w="692" w:type="dxa"/>
          </w:tcPr>
          <w:p w14:paraId="1F88E2AF" w14:textId="4EDE5370" w:rsidR="00EB5EC6" w:rsidRPr="002C0238" w:rsidRDefault="691DE3B4" w:rsidP="7808C1C6">
            <w:pPr>
              <w:jc w:val="center"/>
              <w:rPr>
                <w:sz w:val="20"/>
                <w:lang w:val="en-US"/>
              </w:rPr>
            </w:pPr>
            <w:r w:rsidRPr="7808C1C6">
              <w:rPr>
                <w:sz w:val="20"/>
                <w:lang w:val="en-US"/>
              </w:rPr>
              <w:t>1.00</w:t>
            </w:r>
          </w:p>
        </w:tc>
      </w:tr>
      <w:tr w:rsidR="002C0238" w:rsidRPr="002C0238" w14:paraId="30D8BDB7" w14:textId="77777777" w:rsidTr="5A839F1E">
        <w:trPr>
          <w:jc w:val="center"/>
        </w:trPr>
        <w:tc>
          <w:tcPr>
            <w:tcW w:w="680" w:type="dxa"/>
          </w:tcPr>
          <w:p w14:paraId="335779FC" w14:textId="77777777" w:rsidR="00EB5EC6" w:rsidRPr="002C0238" w:rsidRDefault="00EB5EC6" w:rsidP="002C0238">
            <w:pPr>
              <w:jc w:val="left"/>
              <w:rPr>
                <w:sz w:val="20"/>
                <w:lang w:val="en-US"/>
              </w:rPr>
            </w:pPr>
            <w:r w:rsidRPr="002C0238">
              <w:rPr>
                <w:sz w:val="20"/>
                <w:lang w:val="en-US"/>
              </w:rPr>
              <w:t>5</w:t>
            </w:r>
          </w:p>
        </w:tc>
        <w:tc>
          <w:tcPr>
            <w:tcW w:w="5387" w:type="dxa"/>
          </w:tcPr>
          <w:p w14:paraId="4C9A7712" w14:textId="36580BB4" w:rsidR="00EB5EC6" w:rsidRPr="002C0238" w:rsidRDefault="4AC18B51" w:rsidP="7808C1C6">
            <w:pPr>
              <w:rPr>
                <w:sz w:val="20"/>
                <w:lang w:val="en-US"/>
              </w:rPr>
            </w:pPr>
            <w:r w:rsidRPr="5A839F1E">
              <w:rPr>
                <w:sz w:val="20"/>
                <w:lang w:val="en-US"/>
              </w:rPr>
              <w:t xml:space="preserve">Which </w:t>
            </w:r>
            <w:proofErr w:type="spellStart"/>
            <w:r w:rsidRPr="5A839F1E">
              <w:rPr>
                <w:sz w:val="20"/>
                <w:lang w:val="en-US"/>
              </w:rPr>
              <w:t>organi</w:t>
            </w:r>
            <w:r w:rsidR="293390E1" w:rsidRPr="5A839F1E">
              <w:rPr>
                <w:sz w:val="20"/>
                <w:lang w:val="en-US"/>
              </w:rPr>
              <w:t>s</w:t>
            </w:r>
            <w:r w:rsidRPr="5A839F1E">
              <w:rPr>
                <w:sz w:val="20"/>
                <w:lang w:val="en-US"/>
              </w:rPr>
              <w:t>ations</w:t>
            </w:r>
            <w:proofErr w:type="spellEnd"/>
            <w:r w:rsidRPr="5A839F1E">
              <w:rPr>
                <w:sz w:val="20"/>
                <w:lang w:val="en-US"/>
              </w:rPr>
              <w:t xml:space="preserve"> have partnered with TikTok to promote mental health awareness</w:t>
            </w:r>
          </w:p>
          <w:p w14:paraId="3DEF83ED" w14:textId="0B52F988" w:rsidR="00EB5EC6" w:rsidRPr="002C0238" w:rsidRDefault="00EB5EC6" w:rsidP="7808C1C6">
            <w:pPr>
              <w:rPr>
                <w:sz w:val="20"/>
                <w:lang w:val="en-US"/>
              </w:rPr>
            </w:pPr>
          </w:p>
        </w:tc>
        <w:tc>
          <w:tcPr>
            <w:tcW w:w="692" w:type="dxa"/>
          </w:tcPr>
          <w:p w14:paraId="28A4EA99" w14:textId="5B2C49EC" w:rsidR="00EB5EC6" w:rsidRPr="002C0238" w:rsidRDefault="01DE543B" w:rsidP="7808C1C6">
            <w:pPr>
              <w:jc w:val="center"/>
              <w:rPr>
                <w:sz w:val="20"/>
                <w:lang w:val="en-US"/>
              </w:rPr>
            </w:pPr>
            <w:r w:rsidRPr="7808C1C6">
              <w:rPr>
                <w:sz w:val="20"/>
                <w:lang w:val="en-US"/>
              </w:rPr>
              <w:t>0.20</w:t>
            </w:r>
          </w:p>
        </w:tc>
        <w:tc>
          <w:tcPr>
            <w:tcW w:w="692" w:type="dxa"/>
          </w:tcPr>
          <w:p w14:paraId="59C8BEB4" w14:textId="2D2B6F14" w:rsidR="00EB5EC6" w:rsidRPr="002C0238" w:rsidRDefault="01DE543B" w:rsidP="7808C1C6">
            <w:pPr>
              <w:jc w:val="center"/>
              <w:rPr>
                <w:sz w:val="20"/>
                <w:lang w:val="en-US"/>
              </w:rPr>
            </w:pPr>
            <w:r w:rsidRPr="7808C1C6">
              <w:rPr>
                <w:sz w:val="20"/>
                <w:lang w:val="en-US"/>
              </w:rPr>
              <w:t>0.20</w:t>
            </w:r>
          </w:p>
        </w:tc>
        <w:tc>
          <w:tcPr>
            <w:tcW w:w="692" w:type="dxa"/>
          </w:tcPr>
          <w:p w14:paraId="0548F867" w14:textId="1E631E45" w:rsidR="00EB5EC6" w:rsidRPr="002C0238" w:rsidRDefault="01DE543B" w:rsidP="7808C1C6">
            <w:pPr>
              <w:jc w:val="center"/>
              <w:rPr>
                <w:sz w:val="20"/>
                <w:lang w:val="en-US"/>
              </w:rPr>
            </w:pPr>
            <w:r w:rsidRPr="7808C1C6">
              <w:rPr>
                <w:sz w:val="20"/>
                <w:lang w:val="en-US"/>
              </w:rPr>
              <w:t>0.20</w:t>
            </w:r>
          </w:p>
        </w:tc>
        <w:tc>
          <w:tcPr>
            <w:tcW w:w="692" w:type="dxa"/>
          </w:tcPr>
          <w:p w14:paraId="5B6E484E" w14:textId="0ABCA06A" w:rsidR="00EB5EC6" w:rsidRPr="002C0238" w:rsidRDefault="01DE543B" w:rsidP="7808C1C6">
            <w:pPr>
              <w:jc w:val="center"/>
              <w:rPr>
                <w:sz w:val="20"/>
                <w:lang w:val="en-US"/>
              </w:rPr>
            </w:pPr>
            <w:r w:rsidRPr="7808C1C6">
              <w:rPr>
                <w:sz w:val="20"/>
                <w:lang w:val="en-US"/>
              </w:rPr>
              <w:t>0.40</w:t>
            </w:r>
          </w:p>
        </w:tc>
      </w:tr>
      <w:tr w:rsidR="002C0238" w:rsidRPr="002C0238" w14:paraId="2DA0B442" w14:textId="77777777" w:rsidTr="5A839F1E">
        <w:trPr>
          <w:trHeight w:val="300"/>
          <w:jc w:val="center"/>
        </w:trPr>
        <w:tc>
          <w:tcPr>
            <w:tcW w:w="680" w:type="dxa"/>
          </w:tcPr>
          <w:p w14:paraId="05F2E61B" w14:textId="77777777" w:rsidR="00EB5EC6" w:rsidRPr="002C0238" w:rsidRDefault="00EB5EC6" w:rsidP="002C0238">
            <w:pPr>
              <w:jc w:val="left"/>
              <w:rPr>
                <w:sz w:val="20"/>
                <w:lang w:val="en-US"/>
              </w:rPr>
            </w:pPr>
            <w:r w:rsidRPr="002C0238">
              <w:rPr>
                <w:sz w:val="20"/>
                <w:lang w:val="en-US"/>
              </w:rPr>
              <w:t>6</w:t>
            </w:r>
          </w:p>
        </w:tc>
        <w:tc>
          <w:tcPr>
            <w:tcW w:w="5387" w:type="dxa"/>
          </w:tcPr>
          <w:p w14:paraId="52725E5E" w14:textId="64436FB8" w:rsidR="00EB5EC6" w:rsidRPr="002C0238" w:rsidRDefault="2182DEC4" w:rsidP="41C016BC">
            <w:pPr>
              <w:rPr>
                <w:sz w:val="20"/>
                <w:lang w:val="en-US"/>
              </w:rPr>
            </w:pPr>
            <w:r w:rsidRPr="5A839F1E">
              <w:rPr>
                <w:sz w:val="20"/>
                <w:lang w:val="en-US"/>
              </w:rPr>
              <w:t>Which rap artist have gone viral on TikTok</w:t>
            </w:r>
          </w:p>
        </w:tc>
        <w:tc>
          <w:tcPr>
            <w:tcW w:w="692" w:type="dxa"/>
          </w:tcPr>
          <w:p w14:paraId="089B1DB5" w14:textId="121B7899" w:rsidR="00EB5EC6" w:rsidRPr="002C0238" w:rsidRDefault="2182DEC4" w:rsidP="41C016BC">
            <w:pPr>
              <w:jc w:val="center"/>
              <w:rPr>
                <w:sz w:val="20"/>
                <w:lang w:val="en-US"/>
              </w:rPr>
            </w:pPr>
            <w:r w:rsidRPr="5A839F1E">
              <w:rPr>
                <w:sz w:val="20"/>
                <w:lang w:val="en-US"/>
              </w:rPr>
              <w:t>1.00</w:t>
            </w:r>
          </w:p>
        </w:tc>
        <w:tc>
          <w:tcPr>
            <w:tcW w:w="692" w:type="dxa"/>
          </w:tcPr>
          <w:p w14:paraId="41CF6F43" w14:textId="0C074A98" w:rsidR="00EB5EC6" w:rsidRPr="002C0238" w:rsidRDefault="2182DEC4" w:rsidP="41C016BC">
            <w:pPr>
              <w:jc w:val="center"/>
              <w:rPr>
                <w:sz w:val="20"/>
                <w:lang w:val="en-US"/>
              </w:rPr>
            </w:pPr>
            <w:r w:rsidRPr="5A839F1E">
              <w:rPr>
                <w:sz w:val="20"/>
                <w:lang w:val="en-US"/>
              </w:rPr>
              <w:t>1.00</w:t>
            </w:r>
          </w:p>
        </w:tc>
        <w:tc>
          <w:tcPr>
            <w:tcW w:w="692" w:type="dxa"/>
          </w:tcPr>
          <w:p w14:paraId="4DEC3442" w14:textId="523CB202" w:rsidR="00EB5EC6" w:rsidRPr="002C0238" w:rsidRDefault="1CC87D78" w:rsidP="41C016BC">
            <w:pPr>
              <w:jc w:val="center"/>
              <w:rPr>
                <w:sz w:val="20"/>
                <w:lang w:val="en-US"/>
              </w:rPr>
            </w:pPr>
            <w:r w:rsidRPr="5A839F1E">
              <w:rPr>
                <w:sz w:val="20"/>
                <w:lang w:val="en-US"/>
              </w:rPr>
              <w:t>0.</w:t>
            </w:r>
            <w:r w:rsidR="71F962DC" w:rsidRPr="5A839F1E">
              <w:rPr>
                <w:sz w:val="20"/>
                <w:lang w:val="en-US"/>
              </w:rPr>
              <w:t>05</w:t>
            </w:r>
          </w:p>
        </w:tc>
        <w:tc>
          <w:tcPr>
            <w:tcW w:w="692" w:type="dxa"/>
          </w:tcPr>
          <w:p w14:paraId="799D966C" w14:textId="40D2985F" w:rsidR="00EB5EC6" w:rsidRPr="002C0238" w:rsidRDefault="71F962DC" w:rsidP="41C016BC">
            <w:pPr>
              <w:jc w:val="center"/>
              <w:rPr>
                <w:sz w:val="20"/>
                <w:lang w:val="en-US"/>
              </w:rPr>
            </w:pPr>
            <w:r w:rsidRPr="5A839F1E">
              <w:rPr>
                <w:sz w:val="20"/>
                <w:lang w:val="en-US"/>
              </w:rPr>
              <w:t>1.00</w:t>
            </w:r>
          </w:p>
        </w:tc>
      </w:tr>
      <w:tr w:rsidR="002C0238" w:rsidRPr="002C0238" w14:paraId="7A5FEFE7" w14:textId="77777777" w:rsidTr="5A839F1E">
        <w:trPr>
          <w:jc w:val="center"/>
        </w:trPr>
        <w:tc>
          <w:tcPr>
            <w:tcW w:w="680" w:type="dxa"/>
          </w:tcPr>
          <w:p w14:paraId="093007BF" w14:textId="77777777" w:rsidR="00EB5EC6" w:rsidRPr="002C0238" w:rsidRDefault="00EB5EC6" w:rsidP="002C0238">
            <w:pPr>
              <w:jc w:val="left"/>
              <w:rPr>
                <w:sz w:val="20"/>
                <w:lang w:val="en-US"/>
              </w:rPr>
            </w:pPr>
            <w:r w:rsidRPr="002C0238">
              <w:rPr>
                <w:sz w:val="20"/>
                <w:lang w:val="en-US"/>
              </w:rPr>
              <w:t>7</w:t>
            </w:r>
          </w:p>
        </w:tc>
        <w:tc>
          <w:tcPr>
            <w:tcW w:w="5387" w:type="dxa"/>
          </w:tcPr>
          <w:p w14:paraId="12A5CD9B" w14:textId="280B5405" w:rsidR="00EB5EC6" w:rsidRPr="002C0238" w:rsidRDefault="58A6D196" w:rsidP="41C016BC">
            <w:pPr>
              <w:rPr>
                <w:sz w:val="20"/>
                <w:lang w:val="en-US"/>
              </w:rPr>
            </w:pPr>
            <w:r w:rsidRPr="5A839F1E">
              <w:rPr>
                <w:sz w:val="20"/>
                <w:lang w:val="en-US"/>
              </w:rPr>
              <w:t>What countries have raised privacy and safety concerns about TikTok</w:t>
            </w:r>
          </w:p>
        </w:tc>
        <w:tc>
          <w:tcPr>
            <w:tcW w:w="692" w:type="dxa"/>
          </w:tcPr>
          <w:p w14:paraId="7DCD7504" w14:textId="03FE6BEE" w:rsidR="00EB5EC6" w:rsidRPr="002C0238" w:rsidRDefault="58A6D196" w:rsidP="41C016BC">
            <w:pPr>
              <w:jc w:val="center"/>
              <w:rPr>
                <w:sz w:val="20"/>
                <w:lang w:val="en-US"/>
              </w:rPr>
            </w:pPr>
            <w:r w:rsidRPr="5A839F1E">
              <w:rPr>
                <w:sz w:val="20"/>
                <w:lang w:val="en-US"/>
              </w:rPr>
              <w:t>0.40</w:t>
            </w:r>
          </w:p>
        </w:tc>
        <w:tc>
          <w:tcPr>
            <w:tcW w:w="692" w:type="dxa"/>
          </w:tcPr>
          <w:p w14:paraId="4E0F261E" w14:textId="690D0A64" w:rsidR="00EB5EC6" w:rsidRPr="002C0238" w:rsidRDefault="58A6D196" w:rsidP="41C016BC">
            <w:pPr>
              <w:jc w:val="center"/>
              <w:rPr>
                <w:sz w:val="20"/>
                <w:lang w:val="en-US"/>
              </w:rPr>
            </w:pPr>
            <w:r w:rsidRPr="5A839F1E">
              <w:rPr>
                <w:sz w:val="20"/>
                <w:lang w:val="en-US"/>
              </w:rPr>
              <w:t>0.40</w:t>
            </w:r>
          </w:p>
        </w:tc>
        <w:tc>
          <w:tcPr>
            <w:tcW w:w="692" w:type="dxa"/>
          </w:tcPr>
          <w:p w14:paraId="36363CEB" w14:textId="0AED9DA8" w:rsidR="00EB5EC6" w:rsidRPr="002C0238" w:rsidRDefault="28B255E4" w:rsidP="41C016BC">
            <w:pPr>
              <w:jc w:val="center"/>
              <w:rPr>
                <w:sz w:val="20"/>
                <w:lang w:val="en-US"/>
              </w:rPr>
            </w:pPr>
            <w:r w:rsidRPr="5A839F1E">
              <w:rPr>
                <w:sz w:val="20"/>
                <w:lang w:val="en-US"/>
              </w:rPr>
              <w:t>0.</w:t>
            </w:r>
            <w:r w:rsidR="3DE5508C" w:rsidRPr="5A839F1E">
              <w:rPr>
                <w:sz w:val="20"/>
                <w:lang w:val="en-US"/>
              </w:rPr>
              <w:t>40</w:t>
            </w:r>
          </w:p>
        </w:tc>
        <w:tc>
          <w:tcPr>
            <w:tcW w:w="692" w:type="dxa"/>
          </w:tcPr>
          <w:p w14:paraId="59CBCC0D" w14:textId="5CC02023" w:rsidR="00EB5EC6" w:rsidRPr="002C0238" w:rsidRDefault="1D3F1F16" w:rsidP="41C016BC">
            <w:pPr>
              <w:jc w:val="center"/>
              <w:rPr>
                <w:sz w:val="20"/>
                <w:lang w:val="en-US"/>
              </w:rPr>
            </w:pPr>
            <w:r w:rsidRPr="5A839F1E">
              <w:rPr>
                <w:sz w:val="20"/>
                <w:lang w:val="en-US"/>
              </w:rPr>
              <w:t>0.80</w:t>
            </w:r>
          </w:p>
        </w:tc>
      </w:tr>
      <w:tr w:rsidR="002C0238" w:rsidRPr="002C0238" w14:paraId="1092FAB0" w14:textId="77777777" w:rsidTr="5A839F1E">
        <w:trPr>
          <w:jc w:val="center"/>
        </w:trPr>
        <w:tc>
          <w:tcPr>
            <w:tcW w:w="680" w:type="dxa"/>
          </w:tcPr>
          <w:p w14:paraId="4D83614F" w14:textId="77777777" w:rsidR="00EB5EC6" w:rsidRPr="002C0238" w:rsidRDefault="00EB5EC6" w:rsidP="002C0238">
            <w:pPr>
              <w:jc w:val="left"/>
              <w:rPr>
                <w:sz w:val="20"/>
                <w:lang w:val="en-US"/>
              </w:rPr>
            </w:pPr>
            <w:r w:rsidRPr="002C0238">
              <w:rPr>
                <w:sz w:val="20"/>
                <w:lang w:val="en-US"/>
              </w:rPr>
              <w:t>8</w:t>
            </w:r>
          </w:p>
        </w:tc>
        <w:tc>
          <w:tcPr>
            <w:tcW w:w="5387" w:type="dxa"/>
          </w:tcPr>
          <w:p w14:paraId="6F661DA3" w14:textId="0F4BF0D1" w:rsidR="00EB5EC6" w:rsidRPr="002C0238" w:rsidRDefault="3E18E17E" w:rsidP="41C016BC">
            <w:pPr>
              <w:rPr>
                <w:sz w:val="20"/>
                <w:lang w:val="en-US"/>
              </w:rPr>
            </w:pPr>
            <w:r w:rsidRPr="41C016BC">
              <w:rPr>
                <w:sz w:val="20"/>
                <w:lang w:val="en-US"/>
              </w:rPr>
              <w:t>What are the names of some female TikTok content creators</w:t>
            </w:r>
          </w:p>
          <w:p w14:paraId="4438FF39" w14:textId="58688292" w:rsidR="00EB5EC6" w:rsidRPr="002C0238" w:rsidRDefault="00EB5EC6" w:rsidP="41C016BC">
            <w:pPr>
              <w:rPr>
                <w:sz w:val="20"/>
                <w:lang w:val="en-US"/>
              </w:rPr>
            </w:pPr>
          </w:p>
        </w:tc>
        <w:tc>
          <w:tcPr>
            <w:tcW w:w="692" w:type="dxa"/>
          </w:tcPr>
          <w:p w14:paraId="59A3FA48" w14:textId="6087FACD" w:rsidR="00EB5EC6" w:rsidRPr="002C0238" w:rsidRDefault="3E18E17E" w:rsidP="41C016BC">
            <w:pPr>
              <w:jc w:val="center"/>
              <w:rPr>
                <w:sz w:val="20"/>
                <w:lang w:val="en-US"/>
              </w:rPr>
            </w:pPr>
            <w:r w:rsidRPr="41C016BC">
              <w:rPr>
                <w:sz w:val="20"/>
                <w:lang w:val="en-US"/>
              </w:rPr>
              <w:t>0.60</w:t>
            </w:r>
          </w:p>
        </w:tc>
        <w:tc>
          <w:tcPr>
            <w:tcW w:w="692" w:type="dxa"/>
          </w:tcPr>
          <w:p w14:paraId="02C58E6D" w14:textId="3AEC2999" w:rsidR="00EB5EC6" w:rsidRPr="002C0238" w:rsidRDefault="3E18E17E" w:rsidP="41C016BC">
            <w:pPr>
              <w:jc w:val="center"/>
              <w:rPr>
                <w:sz w:val="20"/>
                <w:lang w:val="en-US"/>
              </w:rPr>
            </w:pPr>
            <w:r w:rsidRPr="41C016BC">
              <w:rPr>
                <w:sz w:val="20"/>
                <w:lang w:val="en-US"/>
              </w:rPr>
              <w:t>0.60</w:t>
            </w:r>
          </w:p>
        </w:tc>
        <w:tc>
          <w:tcPr>
            <w:tcW w:w="692" w:type="dxa"/>
          </w:tcPr>
          <w:p w14:paraId="6FF59F25" w14:textId="406C28EE" w:rsidR="00EB5EC6" w:rsidRPr="002C0238" w:rsidRDefault="3E18E17E" w:rsidP="41C016BC">
            <w:pPr>
              <w:jc w:val="center"/>
              <w:rPr>
                <w:sz w:val="20"/>
                <w:lang w:val="en-US"/>
              </w:rPr>
            </w:pPr>
            <w:r w:rsidRPr="41C016BC">
              <w:rPr>
                <w:sz w:val="20"/>
                <w:lang w:val="en-US"/>
              </w:rPr>
              <w:t>0.30</w:t>
            </w:r>
          </w:p>
        </w:tc>
        <w:tc>
          <w:tcPr>
            <w:tcW w:w="692" w:type="dxa"/>
          </w:tcPr>
          <w:p w14:paraId="3CE74D73" w14:textId="753F7E0B" w:rsidR="00EB5EC6" w:rsidRPr="002C0238" w:rsidRDefault="3E18E17E" w:rsidP="41C016BC">
            <w:pPr>
              <w:jc w:val="center"/>
              <w:rPr>
                <w:sz w:val="20"/>
                <w:lang w:val="en-US"/>
              </w:rPr>
            </w:pPr>
            <w:r w:rsidRPr="41C016BC">
              <w:rPr>
                <w:sz w:val="20"/>
                <w:lang w:val="en-US"/>
              </w:rPr>
              <w:t>0.60</w:t>
            </w:r>
          </w:p>
        </w:tc>
      </w:tr>
      <w:tr w:rsidR="002C0238" w:rsidRPr="002C0238" w14:paraId="3CDA4C31" w14:textId="77777777" w:rsidTr="5A839F1E">
        <w:trPr>
          <w:jc w:val="center"/>
        </w:trPr>
        <w:tc>
          <w:tcPr>
            <w:tcW w:w="680" w:type="dxa"/>
          </w:tcPr>
          <w:p w14:paraId="71A7F778" w14:textId="77777777" w:rsidR="00EB5EC6" w:rsidRPr="002C0238" w:rsidRDefault="00EB5EC6" w:rsidP="002C0238">
            <w:pPr>
              <w:jc w:val="left"/>
              <w:rPr>
                <w:sz w:val="20"/>
                <w:lang w:val="en-US"/>
              </w:rPr>
            </w:pPr>
            <w:r w:rsidRPr="002C0238">
              <w:rPr>
                <w:sz w:val="20"/>
                <w:lang w:val="en-US"/>
              </w:rPr>
              <w:t>9</w:t>
            </w:r>
          </w:p>
        </w:tc>
        <w:tc>
          <w:tcPr>
            <w:tcW w:w="5387" w:type="dxa"/>
          </w:tcPr>
          <w:p w14:paraId="4C81854C" w14:textId="6EAFCD27" w:rsidR="00EB5EC6" w:rsidRPr="002C0238" w:rsidRDefault="67D56293" w:rsidP="5A839F1E">
            <w:pPr>
              <w:rPr>
                <w:sz w:val="20"/>
                <w:lang w:val="en-US"/>
              </w:rPr>
            </w:pPr>
            <w:r w:rsidRPr="5A839F1E">
              <w:rPr>
                <w:sz w:val="20"/>
                <w:lang w:val="en-US"/>
              </w:rPr>
              <w:t>Which TikTok influencers have made lip sync video content</w:t>
            </w:r>
          </w:p>
          <w:p w14:paraId="53CDA603" w14:textId="73C7B0D6" w:rsidR="00EB5EC6" w:rsidRPr="002C0238" w:rsidRDefault="00EB5EC6" w:rsidP="41C016BC">
            <w:pPr>
              <w:rPr>
                <w:sz w:val="20"/>
                <w:lang w:val="en-US"/>
              </w:rPr>
            </w:pPr>
          </w:p>
        </w:tc>
        <w:tc>
          <w:tcPr>
            <w:tcW w:w="692" w:type="dxa"/>
          </w:tcPr>
          <w:p w14:paraId="13669ED4" w14:textId="39D4CF22" w:rsidR="00EB5EC6" w:rsidRPr="002C0238" w:rsidRDefault="394A295B" w:rsidP="41C016BC">
            <w:pPr>
              <w:jc w:val="center"/>
              <w:rPr>
                <w:sz w:val="20"/>
                <w:lang w:val="en-US"/>
              </w:rPr>
            </w:pPr>
            <w:r w:rsidRPr="41C016BC">
              <w:rPr>
                <w:sz w:val="20"/>
                <w:lang w:val="en-US"/>
              </w:rPr>
              <w:t>0.40</w:t>
            </w:r>
          </w:p>
        </w:tc>
        <w:tc>
          <w:tcPr>
            <w:tcW w:w="692" w:type="dxa"/>
          </w:tcPr>
          <w:p w14:paraId="62E7E768" w14:textId="47EAF900" w:rsidR="00EB5EC6" w:rsidRPr="002C0238" w:rsidRDefault="394A295B" w:rsidP="41C016BC">
            <w:pPr>
              <w:jc w:val="center"/>
              <w:rPr>
                <w:sz w:val="20"/>
                <w:lang w:val="en-US"/>
              </w:rPr>
            </w:pPr>
            <w:r w:rsidRPr="41C016BC">
              <w:rPr>
                <w:sz w:val="20"/>
                <w:lang w:val="en-US"/>
              </w:rPr>
              <w:t>0.40</w:t>
            </w:r>
          </w:p>
        </w:tc>
        <w:tc>
          <w:tcPr>
            <w:tcW w:w="692" w:type="dxa"/>
          </w:tcPr>
          <w:p w14:paraId="75A56A0D" w14:textId="6ACD67EA" w:rsidR="00EB5EC6" w:rsidRPr="002C0238" w:rsidRDefault="394A295B" w:rsidP="41C016BC">
            <w:pPr>
              <w:jc w:val="center"/>
              <w:rPr>
                <w:sz w:val="20"/>
                <w:lang w:val="en-US"/>
              </w:rPr>
            </w:pPr>
            <w:r w:rsidRPr="41C016BC">
              <w:rPr>
                <w:sz w:val="20"/>
                <w:lang w:val="en-US"/>
              </w:rPr>
              <w:t>0.40</w:t>
            </w:r>
          </w:p>
        </w:tc>
        <w:tc>
          <w:tcPr>
            <w:tcW w:w="692" w:type="dxa"/>
          </w:tcPr>
          <w:p w14:paraId="65E27CCA" w14:textId="2399190B" w:rsidR="00EB5EC6" w:rsidRPr="002C0238" w:rsidRDefault="394A295B" w:rsidP="41C016BC">
            <w:pPr>
              <w:jc w:val="center"/>
              <w:rPr>
                <w:sz w:val="20"/>
                <w:lang w:val="en-US"/>
              </w:rPr>
            </w:pPr>
            <w:r w:rsidRPr="41C016BC">
              <w:rPr>
                <w:sz w:val="20"/>
                <w:lang w:val="en-US"/>
              </w:rPr>
              <w:t>0.80</w:t>
            </w:r>
          </w:p>
        </w:tc>
      </w:tr>
      <w:tr w:rsidR="002C0238" w:rsidRPr="002C0238" w14:paraId="59E3F023" w14:textId="77777777" w:rsidTr="5A839F1E">
        <w:trPr>
          <w:jc w:val="center"/>
        </w:trPr>
        <w:tc>
          <w:tcPr>
            <w:tcW w:w="680" w:type="dxa"/>
          </w:tcPr>
          <w:p w14:paraId="1DA9C27A" w14:textId="77777777" w:rsidR="00EB5EC6" w:rsidRPr="002C0238" w:rsidRDefault="00EB5EC6" w:rsidP="002C0238">
            <w:pPr>
              <w:jc w:val="left"/>
              <w:rPr>
                <w:sz w:val="20"/>
                <w:lang w:val="en-US"/>
              </w:rPr>
            </w:pPr>
            <w:r w:rsidRPr="002C0238">
              <w:rPr>
                <w:sz w:val="20"/>
                <w:lang w:val="en-US"/>
              </w:rPr>
              <w:t>10</w:t>
            </w:r>
          </w:p>
        </w:tc>
        <w:tc>
          <w:tcPr>
            <w:tcW w:w="5387" w:type="dxa"/>
          </w:tcPr>
          <w:p w14:paraId="14969186" w14:textId="116C2B2E" w:rsidR="00EB5EC6" w:rsidRPr="002C0238" w:rsidRDefault="4827E067" w:rsidP="5A839F1E">
            <w:pPr>
              <w:rPr>
                <w:sz w:val="20"/>
                <w:lang w:val="en-US"/>
              </w:rPr>
            </w:pPr>
            <w:r w:rsidRPr="5A839F1E">
              <w:rPr>
                <w:sz w:val="20"/>
                <w:lang w:val="en-US"/>
              </w:rPr>
              <w:t xml:space="preserve">What </w:t>
            </w:r>
            <w:proofErr w:type="spellStart"/>
            <w:r w:rsidR="17C34CE5" w:rsidRPr="5A839F1E">
              <w:rPr>
                <w:color w:val="1F1F1F"/>
                <w:sz w:val="20"/>
                <w:lang w:val="en-US"/>
              </w:rPr>
              <w:t>organisations</w:t>
            </w:r>
            <w:proofErr w:type="spellEnd"/>
            <w:r w:rsidR="17C34CE5" w:rsidRPr="5A839F1E">
              <w:rPr>
                <w:sz w:val="20"/>
                <w:lang w:val="en-US"/>
              </w:rPr>
              <w:t xml:space="preserve"> </w:t>
            </w:r>
            <w:r w:rsidRPr="5A839F1E">
              <w:rPr>
                <w:sz w:val="20"/>
                <w:lang w:val="en-US"/>
              </w:rPr>
              <w:t>acknowledged the social media influence of TikTok</w:t>
            </w:r>
          </w:p>
        </w:tc>
        <w:tc>
          <w:tcPr>
            <w:tcW w:w="692" w:type="dxa"/>
          </w:tcPr>
          <w:p w14:paraId="6F5974EE" w14:textId="575D1D32" w:rsidR="00EB5EC6" w:rsidRPr="002C0238" w:rsidRDefault="1918B41F" w:rsidP="41C016BC">
            <w:pPr>
              <w:jc w:val="center"/>
              <w:rPr>
                <w:sz w:val="20"/>
                <w:lang w:val="en-US"/>
              </w:rPr>
            </w:pPr>
            <w:r w:rsidRPr="41C016BC">
              <w:rPr>
                <w:sz w:val="20"/>
                <w:lang w:val="en-US"/>
              </w:rPr>
              <w:t>0.80</w:t>
            </w:r>
          </w:p>
        </w:tc>
        <w:tc>
          <w:tcPr>
            <w:tcW w:w="692" w:type="dxa"/>
          </w:tcPr>
          <w:p w14:paraId="55E7B197" w14:textId="6CA5B14D" w:rsidR="00EB5EC6" w:rsidRPr="002C0238" w:rsidRDefault="1918B41F" w:rsidP="41C016BC">
            <w:pPr>
              <w:jc w:val="center"/>
              <w:rPr>
                <w:sz w:val="20"/>
                <w:lang w:val="en-US"/>
              </w:rPr>
            </w:pPr>
            <w:r w:rsidRPr="41C016BC">
              <w:rPr>
                <w:sz w:val="20"/>
                <w:lang w:val="en-US"/>
              </w:rPr>
              <w:t>0.80</w:t>
            </w:r>
          </w:p>
        </w:tc>
        <w:tc>
          <w:tcPr>
            <w:tcW w:w="692" w:type="dxa"/>
          </w:tcPr>
          <w:p w14:paraId="3494D3AF" w14:textId="59FD14E8" w:rsidR="00EB5EC6" w:rsidRPr="002C0238" w:rsidRDefault="1918B41F" w:rsidP="41C016BC">
            <w:pPr>
              <w:jc w:val="center"/>
              <w:rPr>
                <w:sz w:val="20"/>
                <w:lang w:val="en-US"/>
              </w:rPr>
            </w:pPr>
            <w:r w:rsidRPr="41C016BC">
              <w:rPr>
                <w:sz w:val="20"/>
                <w:lang w:val="en-US"/>
              </w:rPr>
              <w:t>0.50</w:t>
            </w:r>
          </w:p>
        </w:tc>
        <w:tc>
          <w:tcPr>
            <w:tcW w:w="692" w:type="dxa"/>
          </w:tcPr>
          <w:p w14:paraId="4C89B4A5" w14:textId="04A846C6" w:rsidR="00EB5EC6" w:rsidRPr="002C0238" w:rsidRDefault="1918B41F" w:rsidP="41C016BC">
            <w:pPr>
              <w:jc w:val="center"/>
              <w:rPr>
                <w:sz w:val="20"/>
                <w:lang w:val="en-US"/>
              </w:rPr>
            </w:pPr>
            <w:r w:rsidRPr="41C016BC">
              <w:rPr>
                <w:sz w:val="20"/>
                <w:lang w:val="en-US"/>
              </w:rPr>
              <w:t>1.00</w:t>
            </w:r>
          </w:p>
        </w:tc>
      </w:tr>
      <w:tr w:rsidR="002C0238" w:rsidRPr="002C0238" w14:paraId="0521BC8D" w14:textId="77777777" w:rsidTr="5A839F1E">
        <w:trPr>
          <w:jc w:val="center"/>
        </w:trPr>
        <w:tc>
          <w:tcPr>
            <w:tcW w:w="680" w:type="dxa"/>
          </w:tcPr>
          <w:p w14:paraId="18805286" w14:textId="77777777" w:rsidR="00EB5EC6" w:rsidRPr="002C0238" w:rsidRDefault="00EB5EC6" w:rsidP="002C0238">
            <w:pPr>
              <w:jc w:val="left"/>
              <w:rPr>
                <w:sz w:val="20"/>
                <w:lang w:val="en-US"/>
              </w:rPr>
            </w:pPr>
            <w:r w:rsidRPr="002C0238">
              <w:rPr>
                <w:sz w:val="20"/>
                <w:lang w:val="en-US"/>
              </w:rPr>
              <w:t>11</w:t>
            </w:r>
          </w:p>
        </w:tc>
        <w:tc>
          <w:tcPr>
            <w:tcW w:w="5387" w:type="dxa"/>
          </w:tcPr>
          <w:p w14:paraId="0DEA9010" w14:textId="55349B21" w:rsidR="00EB5EC6" w:rsidRPr="002C0238" w:rsidRDefault="6D8F3098" w:rsidP="41C016BC">
            <w:pPr>
              <w:rPr>
                <w:sz w:val="20"/>
                <w:lang w:val="en-US"/>
              </w:rPr>
            </w:pPr>
            <w:r w:rsidRPr="41C016BC">
              <w:rPr>
                <w:sz w:val="20"/>
                <w:lang w:val="en-US"/>
              </w:rPr>
              <w:t xml:space="preserve">When were popular </w:t>
            </w:r>
            <w:proofErr w:type="spellStart"/>
            <w:r w:rsidRPr="41C016BC">
              <w:rPr>
                <w:sz w:val="20"/>
                <w:lang w:val="en-US"/>
              </w:rPr>
              <w:t>TiTok</w:t>
            </w:r>
            <w:proofErr w:type="spellEnd"/>
            <w:r w:rsidRPr="41C016BC">
              <w:rPr>
                <w:sz w:val="20"/>
                <w:lang w:val="en-US"/>
              </w:rPr>
              <w:t xml:space="preserve"> featured songs released</w:t>
            </w:r>
          </w:p>
        </w:tc>
        <w:tc>
          <w:tcPr>
            <w:tcW w:w="692" w:type="dxa"/>
          </w:tcPr>
          <w:p w14:paraId="7AA55DD2" w14:textId="06540E24" w:rsidR="00EB5EC6" w:rsidRPr="002C0238" w:rsidRDefault="5E1C7F34" w:rsidP="41C016BC">
            <w:pPr>
              <w:jc w:val="center"/>
              <w:rPr>
                <w:sz w:val="20"/>
                <w:lang w:val="en-US"/>
              </w:rPr>
            </w:pPr>
            <w:r w:rsidRPr="41C016BC">
              <w:rPr>
                <w:sz w:val="20"/>
                <w:lang w:val="en-US"/>
              </w:rPr>
              <w:t>0.80</w:t>
            </w:r>
          </w:p>
        </w:tc>
        <w:tc>
          <w:tcPr>
            <w:tcW w:w="692" w:type="dxa"/>
          </w:tcPr>
          <w:p w14:paraId="350D4158" w14:textId="31D6DE1E" w:rsidR="00EB5EC6" w:rsidRPr="002C0238" w:rsidRDefault="5E1C7F34" w:rsidP="41C016BC">
            <w:pPr>
              <w:jc w:val="center"/>
              <w:rPr>
                <w:sz w:val="20"/>
                <w:lang w:val="en-US"/>
              </w:rPr>
            </w:pPr>
            <w:r w:rsidRPr="41C016BC">
              <w:rPr>
                <w:sz w:val="20"/>
                <w:lang w:val="en-US"/>
              </w:rPr>
              <w:t>0.80</w:t>
            </w:r>
          </w:p>
        </w:tc>
        <w:tc>
          <w:tcPr>
            <w:tcW w:w="692" w:type="dxa"/>
          </w:tcPr>
          <w:p w14:paraId="589090C7" w14:textId="3828D621" w:rsidR="00EB5EC6" w:rsidRPr="002C0238" w:rsidRDefault="5E1C7F34" w:rsidP="41C016BC">
            <w:pPr>
              <w:jc w:val="center"/>
              <w:rPr>
                <w:sz w:val="20"/>
                <w:lang w:val="en-US"/>
              </w:rPr>
            </w:pPr>
            <w:r w:rsidRPr="41C016BC">
              <w:rPr>
                <w:sz w:val="20"/>
                <w:lang w:val="en-US"/>
              </w:rPr>
              <w:t>0.50</w:t>
            </w:r>
          </w:p>
        </w:tc>
        <w:tc>
          <w:tcPr>
            <w:tcW w:w="692" w:type="dxa"/>
          </w:tcPr>
          <w:p w14:paraId="3D0F0AE5" w14:textId="3D11C633" w:rsidR="00EB5EC6" w:rsidRPr="002C0238" w:rsidRDefault="5E1C7F34" w:rsidP="41C016BC">
            <w:pPr>
              <w:jc w:val="center"/>
              <w:rPr>
                <w:sz w:val="20"/>
                <w:lang w:val="en-US"/>
              </w:rPr>
            </w:pPr>
            <w:r w:rsidRPr="41C016BC">
              <w:rPr>
                <w:sz w:val="20"/>
                <w:lang w:val="en-US"/>
              </w:rPr>
              <w:t>1.00</w:t>
            </w:r>
          </w:p>
        </w:tc>
      </w:tr>
      <w:tr w:rsidR="002C0238" w:rsidRPr="002C0238" w14:paraId="0523B35A" w14:textId="77777777" w:rsidTr="5A839F1E">
        <w:trPr>
          <w:jc w:val="center"/>
        </w:trPr>
        <w:tc>
          <w:tcPr>
            <w:tcW w:w="680" w:type="dxa"/>
          </w:tcPr>
          <w:p w14:paraId="7A4B1A07" w14:textId="77777777" w:rsidR="00EB5EC6" w:rsidRPr="002C0238" w:rsidRDefault="00EB5EC6" w:rsidP="002C0238">
            <w:pPr>
              <w:jc w:val="left"/>
              <w:rPr>
                <w:sz w:val="20"/>
                <w:lang w:val="en-US"/>
              </w:rPr>
            </w:pPr>
            <w:r w:rsidRPr="002C0238">
              <w:rPr>
                <w:sz w:val="20"/>
                <w:lang w:val="en-US"/>
              </w:rPr>
              <w:t>12</w:t>
            </w:r>
          </w:p>
        </w:tc>
        <w:tc>
          <w:tcPr>
            <w:tcW w:w="5387" w:type="dxa"/>
          </w:tcPr>
          <w:p w14:paraId="2E327036" w14:textId="62F1B681" w:rsidR="00EB5EC6" w:rsidRPr="002C0238" w:rsidRDefault="14A6FF20" w:rsidP="41C016BC">
            <w:pPr>
              <w:rPr>
                <w:sz w:val="20"/>
                <w:lang w:val="en-US"/>
              </w:rPr>
            </w:pPr>
            <w:r w:rsidRPr="41C016BC">
              <w:rPr>
                <w:sz w:val="20"/>
                <w:lang w:val="en-US"/>
              </w:rPr>
              <w:t>What events marked the censorship on TikTok in some countries</w:t>
            </w:r>
          </w:p>
        </w:tc>
        <w:tc>
          <w:tcPr>
            <w:tcW w:w="692" w:type="dxa"/>
          </w:tcPr>
          <w:p w14:paraId="60079039" w14:textId="359FCA38" w:rsidR="00EB5EC6" w:rsidRPr="002C0238" w:rsidRDefault="14A6FF20" w:rsidP="41C016BC">
            <w:pPr>
              <w:jc w:val="center"/>
              <w:rPr>
                <w:sz w:val="20"/>
                <w:lang w:val="en-US"/>
              </w:rPr>
            </w:pPr>
            <w:r w:rsidRPr="41C016BC">
              <w:rPr>
                <w:sz w:val="20"/>
                <w:lang w:val="en-US"/>
              </w:rPr>
              <w:t>0.80</w:t>
            </w:r>
          </w:p>
        </w:tc>
        <w:tc>
          <w:tcPr>
            <w:tcW w:w="692" w:type="dxa"/>
          </w:tcPr>
          <w:p w14:paraId="1D34B4EC" w14:textId="416FEE02" w:rsidR="00EB5EC6" w:rsidRPr="002C0238" w:rsidRDefault="14A6FF20" w:rsidP="41C016BC">
            <w:pPr>
              <w:jc w:val="center"/>
              <w:rPr>
                <w:sz w:val="20"/>
                <w:lang w:val="en-US"/>
              </w:rPr>
            </w:pPr>
            <w:r w:rsidRPr="41C016BC">
              <w:rPr>
                <w:sz w:val="20"/>
                <w:lang w:val="en-US"/>
              </w:rPr>
              <w:t>0.80</w:t>
            </w:r>
          </w:p>
        </w:tc>
        <w:tc>
          <w:tcPr>
            <w:tcW w:w="692" w:type="dxa"/>
          </w:tcPr>
          <w:p w14:paraId="0A0D8FE3" w14:textId="158892ED" w:rsidR="00EB5EC6" w:rsidRPr="002C0238" w:rsidRDefault="14A6FF20" w:rsidP="41C016BC">
            <w:pPr>
              <w:jc w:val="center"/>
              <w:rPr>
                <w:sz w:val="20"/>
                <w:lang w:val="en-US"/>
              </w:rPr>
            </w:pPr>
            <w:r w:rsidRPr="41C016BC">
              <w:rPr>
                <w:sz w:val="20"/>
                <w:lang w:val="en-US"/>
              </w:rPr>
              <w:t>0.40</w:t>
            </w:r>
          </w:p>
        </w:tc>
        <w:tc>
          <w:tcPr>
            <w:tcW w:w="692" w:type="dxa"/>
          </w:tcPr>
          <w:p w14:paraId="4555BC40" w14:textId="4FFFC523" w:rsidR="00EB5EC6" w:rsidRPr="002C0238" w:rsidRDefault="14A6FF20" w:rsidP="41C016BC">
            <w:pPr>
              <w:jc w:val="center"/>
              <w:rPr>
                <w:sz w:val="20"/>
                <w:lang w:val="en-US"/>
              </w:rPr>
            </w:pPr>
            <w:r w:rsidRPr="41C016BC">
              <w:rPr>
                <w:sz w:val="20"/>
                <w:lang w:val="en-US"/>
              </w:rPr>
              <w:t>0.80</w:t>
            </w:r>
          </w:p>
        </w:tc>
      </w:tr>
      <w:tr w:rsidR="002C0238" w:rsidRPr="002C0238" w14:paraId="69C2F95D" w14:textId="77777777" w:rsidTr="5A839F1E">
        <w:trPr>
          <w:jc w:val="center"/>
        </w:trPr>
        <w:tc>
          <w:tcPr>
            <w:tcW w:w="680" w:type="dxa"/>
          </w:tcPr>
          <w:p w14:paraId="45A43DD7" w14:textId="77777777" w:rsidR="00EB5EC6" w:rsidRPr="002C0238" w:rsidRDefault="00EB5EC6" w:rsidP="002C0238">
            <w:pPr>
              <w:jc w:val="left"/>
              <w:rPr>
                <w:sz w:val="20"/>
                <w:lang w:val="en-US"/>
              </w:rPr>
            </w:pPr>
            <w:r w:rsidRPr="002C0238">
              <w:rPr>
                <w:sz w:val="20"/>
                <w:lang w:val="en-US"/>
              </w:rPr>
              <w:t>13</w:t>
            </w:r>
          </w:p>
        </w:tc>
        <w:tc>
          <w:tcPr>
            <w:tcW w:w="5387" w:type="dxa"/>
          </w:tcPr>
          <w:p w14:paraId="48E53925" w14:textId="0042A47C" w:rsidR="00EB5EC6" w:rsidRPr="002C0238" w:rsidRDefault="76B1927D" w:rsidP="41C016BC">
            <w:pPr>
              <w:rPr>
                <w:sz w:val="20"/>
                <w:lang w:val="en-US"/>
              </w:rPr>
            </w:pPr>
            <w:r w:rsidRPr="41C016BC">
              <w:rPr>
                <w:sz w:val="20"/>
                <w:lang w:val="en-US"/>
              </w:rPr>
              <w:t xml:space="preserve">Who are some TikTok comedic </w:t>
            </w:r>
            <w:r w:rsidR="179427BD" w:rsidRPr="41C016BC">
              <w:rPr>
                <w:sz w:val="20"/>
                <w:lang w:val="en-US"/>
              </w:rPr>
              <w:t>content</w:t>
            </w:r>
            <w:r w:rsidRPr="41C016BC">
              <w:rPr>
                <w:sz w:val="20"/>
                <w:lang w:val="en-US"/>
              </w:rPr>
              <w:t xml:space="preserve"> creators</w:t>
            </w:r>
          </w:p>
        </w:tc>
        <w:tc>
          <w:tcPr>
            <w:tcW w:w="692" w:type="dxa"/>
          </w:tcPr>
          <w:p w14:paraId="1CCE2AB1" w14:textId="60F84D63" w:rsidR="00EB5EC6" w:rsidRPr="002C0238" w:rsidRDefault="56D6CF53" w:rsidP="41C016BC">
            <w:pPr>
              <w:jc w:val="center"/>
              <w:rPr>
                <w:sz w:val="20"/>
                <w:lang w:val="en-US"/>
              </w:rPr>
            </w:pPr>
            <w:r w:rsidRPr="41C016BC">
              <w:rPr>
                <w:sz w:val="20"/>
                <w:lang w:val="en-US"/>
              </w:rPr>
              <w:t>0.40</w:t>
            </w:r>
          </w:p>
        </w:tc>
        <w:tc>
          <w:tcPr>
            <w:tcW w:w="692" w:type="dxa"/>
          </w:tcPr>
          <w:p w14:paraId="2C489182" w14:textId="0168B64C" w:rsidR="00EB5EC6" w:rsidRPr="002C0238" w:rsidRDefault="56D6CF53" w:rsidP="41C016BC">
            <w:pPr>
              <w:jc w:val="center"/>
              <w:rPr>
                <w:sz w:val="20"/>
                <w:lang w:val="en-US"/>
              </w:rPr>
            </w:pPr>
            <w:r w:rsidRPr="41C016BC">
              <w:rPr>
                <w:sz w:val="20"/>
                <w:lang w:val="en-US"/>
              </w:rPr>
              <w:t>0.40</w:t>
            </w:r>
          </w:p>
        </w:tc>
        <w:tc>
          <w:tcPr>
            <w:tcW w:w="692" w:type="dxa"/>
          </w:tcPr>
          <w:p w14:paraId="7702ED75" w14:textId="1D7FC3C1" w:rsidR="00EB5EC6" w:rsidRPr="002C0238" w:rsidRDefault="56D6CF53" w:rsidP="41C016BC">
            <w:pPr>
              <w:jc w:val="center"/>
              <w:rPr>
                <w:sz w:val="20"/>
                <w:lang w:val="en-US"/>
              </w:rPr>
            </w:pPr>
            <w:r w:rsidRPr="41C016BC">
              <w:rPr>
                <w:sz w:val="20"/>
                <w:lang w:val="en-US"/>
              </w:rPr>
              <w:t>0.30</w:t>
            </w:r>
          </w:p>
        </w:tc>
        <w:tc>
          <w:tcPr>
            <w:tcW w:w="692" w:type="dxa"/>
          </w:tcPr>
          <w:p w14:paraId="465C9B6A" w14:textId="5EE49338" w:rsidR="00EB5EC6" w:rsidRPr="002C0238" w:rsidRDefault="56D6CF53" w:rsidP="41C016BC">
            <w:pPr>
              <w:jc w:val="center"/>
              <w:rPr>
                <w:sz w:val="20"/>
                <w:lang w:val="en-US"/>
              </w:rPr>
            </w:pPr>
            <w:r w:rsidRPr="41C016BC">
              <w:rPr>
                <w:sz w:val="20"/>
                <w:lang w:val="en-US"/>
              </w:rPr>
              <w:t>0.60</w:t>
            </w:r>
          </w:p>
        </w:tc>
      </w:tr>
      <w:tr w:rsidR="002C0238" w:rsidRPr="002C0238" w14:paraId="4CDF4C88" w14:textId="77777777" w:rsidTr="5A839F1E">
        <w:trPr>
          <w:jc w:val="center"/>
        </w:trPr>
        <w:tc>
          <w:tcPr>
            <w:tcW w:w="680" w:type="dxa"/>
          </w:tcPr>
          <w:p w14:paraId="77E5460A" w14:textId="77777777" w:rsidR="00EB5EC6" w:rsidRPr="002C0238" w:rsidRDefault="00EB5EC6" w:rsidP="002C0238">
            <w:pPr>
              <w:jc w:val="left"/>
              <w:rPr>
                <w:sz w:val="20"/>
                <w:lang w:val="en-US"/>
              </w:rPr>
            </w:pPr>
            <w:r w:rsidRPr="002C0238">
              <w:rPr>
                <w:sz w:val="20"/>
                <w:lang w:val="en-US"/>
              </w:rPr>
              <w:t>14</w:t>
            </w:r>
          </w:p>
        </w:tc>
        <w:tc>
          <w:tcPr>
            <w:tcW w:w="5387" w:type="dxa"/>
          </w:tcPr>
          <w:p w14:paraId="31BCE4FF" w14:textId="0DF7FFBC" w:rsidR="00EB5EC6" w:rsidRPr="002C0238" w:rsidRDefault="71AAD320" w:rsidP="41C016BC">
            <w:r w:rsidRPr="41C016BC">
              <w:rPr>
                <w:sz w:val="20"/>
                <w:lang w:val="en-US"/>
              </w:rPr>
              <w:t>Which TikTok personalities gained attention due to their makeup, skincare and beauty tips</w:t>
            </w:r>
          </w:p>
        </w:tc>
        <w:tc>
          <w:tcPr>
            <w:tcW w:w="692" w:type="dxa"/>
          </w:tcPr>
          <w:p w14:paraId="36A9CBC0" w14:textId="71232192" w:rsidR="00EB5EC6" w:rsidRPr="002C0238" w:rsidRDefault="1825A2BE" w:rsidP="41C016BC">
            <w:pPr>
              <w:jc w:val="center"/>
              <w:rPr>
                <w:sz w:val="20"/>
                <w:lang w:val="en-US"/>
              </w:rPr>
            </w:pPr>
            <w:r w:rsidRPr="41C016BC">
              <w:rPr>
                <w:sz w:val="20"/>
                <w:lang w:val="en-US"/>
              </w:rPr>
              <w:t>0.60</w:t>
            </w:r>
          </w:p>
        </w:tc>
        <w:tc>
          <w:tcPr>
            <w:tcW w:w="692" w:type="dxa"/>
          </w:tcPr>
          <w:p w14:paraId="2AFA58AC" w14:textId="44E414ED" w:rsidR="00EB5EC6" w:rsidRPr="002C0238" w:rsidRDefault="1825A2BE" w:rsidP="41C016BC">
            <w:pPr>
              <w:jc w:val="center"/>
              <w:rPr>
                <w:sz w:val="20"/>
                <w:lang w:val="en-US"/>
              </w:rPr>
            </w:pPr>
            <w:r w:rsidRPr="41C016BC">
              <w:rPr>
                <w:sz w:val="20"/>
                <w:lang w:val="en-US"/>
              </w:rPr>
              <w:t>0.60</w:t>
            </w:r>
          </w:p>
        </w:tc>
        <w:tc>
          <w:tcPr>
            <w:tcW w:w="692" w:type="dxa"/>
          </w:tcPr>
          <w:p w14:paraId="612882BE" w14:textId="763411E1" w:rsidR="00EB5EC6" w:rsidRPr="002C0238" w:rsidRDefault="1825A2BE" w:rsidP="41C016BC">
            <w:pPr>
              <w:jc w:val="center"/>
              <w:rPr>
                <w:sz w:val="20"/>
                <w:lang w:val="en-US"/>
              </w:rPr>
            </w:pPr>
            <w:r w:rsidRPr="41C016BC">
              <w:rPr>
                <w:sz w:val="20"/>
                <w:lang w:val="en-US"/>
              </w:rPr>
              <w:t>0.40</w:t>
            </w:r>
          </w:p>
        </w:tc>
        <w:tc>
          <w:tcPr>
            <w:tcW w:w="692" w:type="dxa"/>
          </w:tcPr>
          <w:p w14:paraId="6A2C9F11" w14:textId="2C120575" w:rsidR="00EB5EC6" w:rsidRPr="002C0238" w:rsidRDefault="1825A2BE" w:rsidP="41C016BC">
            <w:pPr>
              <w:jc w:val="center"/>
              <w:rPr>
                <w:sz w:val="20"/>
                <w:lang w:val="en-US"/>
              </w:rPr>
            </w:pPr>
            <w:r w:rsidRPr="41C016BC">
              <w:rPr>
                <w:sz w:val="20"/>
                <w:lang w:val="en-US"/>
              </w:rPr>
              <w:t>0.80</w:t>
            </w:r>
          </w:p>
        </w:tc>
      </w:tr>
      <w:tr w:rsidR="002C0238" w:rsidRPr="002C0238" w14:paraId="26ECF449" w14:textId="77777777" w:rsidTr="5A839F1E">
        <w:trPr>
          <w:jc w:val="center"/>
        </w:trPr>
        <w:tc>
          <w:tcPr>
            <w:tcW w:w="680" w:type="dxa"/>
          </w:tcPr>
          <w:p w14:paraId="2D87D2D3" w14:textId="77777777" w:rsidR="00EB5EC6" w:rsidRPr="002C0238" w:rsidRDefault="00EB5EC6" w:rsidP="002C0238">
            <w:pPr>
              <w:jc w:val="left"/>
              <w:rPr>
                <w:sz w:val="20"/>
                <w:lang w:val="en-US"/>
              </w:rPr>
            </w:pPr>
            <w:r w:rsidRPr="002C0238">
              <w:rPr>
                <w:sz w:val="20"/>
                <w:lang w:val="en-US"/>
              </w:rPr>
              <w:t>15</w:t>
            </w:r>
          </w:p>
        </w:tc>
        <w:tc>
          <w:tcPr>
            <w:tcW w:w="5387" w:type="dxa"/>
          </w:tcPr>
          <w:p w14:paraId="67549A85" w14:textId="58291EE6" w:rsidR="00EB5EC6" w:rsidRPr="002C0238" w:rsidRDefault="4A7B3888" w:rsidP="41C016BC">
            <w:pPr>
              <w:rPr>
                <w:sz w:val="20"/>
                <w:lang w:val="en-US"/>
              </w:rPr>
            </w:pPr>
            <w:r w:rsidRPr="41C016BC">
              <w:rPr>
                <w:sz w:val="20"/>
                <w:lang w:val="en-US"/>
              </w:rPr>
              <w:t>When did TikTok start gaining significant global popularity</w:t>
            </w:r>
          </w:p>
          <w:p w14:paraId="4EAFC530" w14:textId="5DDA5A6D" w:rsidR="00EB5EC6" w:rsidRPr="002C0238" w:rsidRDefault="00EB5EC6" w:rsidP="41C016BC">
            <w:pPr>
              <w:rPr>
                <w:sz w:val="20"/>
                <w:lang w:val="en-US"/>
              </w:rPr>
            </w:pPr>
          </w:p>
        </w:tc>
        <w:tc>
          <w:tcPr>
            <w:tcW w:w="692" w:type="dxa"/>
          </w:tcPr>
          <w:p w14:paraId="482CA8CA" w14:textId="64E0B87A" w:rsidR="00EB5EC6" w:rsidRPr="002C0238" w:rsidRDefault="376A51AA" w:rsidP="41C016BC">
            <w:pPr>
              <w:jc w:val="center"/>
              <w:rPr>
                <w:sz w:val="20"/>
                <w:lang w:val="en-US"/>
              </w:rPr>
            </w:pPr>
            <w:r w:rsidRPr="41C016BC">
              <w:rPr>
                <w:sz w:val="20"/>
                <w:lang w:val="en-US"/>
              </w:rPr>
              <w:t>0.40</w:t>
            </w:r>
          </w:p>
        </w:tc>
        <w:tc>
          <w:tcPr>
            <w:tcW w:w="692" w:type="dxa"/>
          </w:tcPr>
          <w:p w14:paraId="74542BDD" w14:textId="1CA27C50" w:rsidR="00EB5EC6" w:rsidRPr="002C0238" w:rsidRDefault="376A51AA" w:rsidP="41C016BC">
            <w:pPr>
              <w:jc w:val="center"/>
              <w:rPr>
                <w:sz w:val="20"/>
                <w:lang w:val="en-US"/>
              </w:rPr>
            </w:pPr>
            <w:r w:rsidRPr="41C016BC">
              <w:rPr>
                <w:sz w:val="20"/>
                <w:lang w:val="en-US"/>
              </w:rPr>
              <w:t>0.40</w:t>
            </w:r>
          </w:p>
        </w:tc>
        <w:tc>
          <w:tcPr>
            <w:tcW w:w="692" w:type="dxa"/>
          </w:tcPr>
          <w:p w14:paraId="5C23BF5C" w14:textId="33B3F217" w:rsidR="00EB5EC6" w:rsidRPr="002C0238" w:rsidRDefault="376A51AA" w:rsidP="41C016BC">
            <w:pPr>
              <w:jc w:val="center"/>
              <w:rPr>
                <w:sz w:val="20"/>
                <w:lang w:val="en-US"/>
              </w:rPr>
            </w:pPr>
            <w:r w:rsidRPr="41C016BC">
              <w:rPr>
                <w:sz w:val="20"/>
                <w:lang w:val="en-US"/>
              </w:rPr>
              <w:t>0.20</w:t>
            </w:r>
          </w:p>
        </w:tc>
        <w:tc>
          <w:tcPr>
            <w:tcW w:w="692" w:type="dxa"/>
          </w:tcPr>
          <w:p w14:paraId="627112D9" w14:textId="5EABDC4B" w:rsidR="00EB5EC6" w:rsidRPr="002C0238" w:rsidRDefault="376A51AA" w:rsidP="41C016BC">
            <w:pPr>
              <w:jc w:val="center"/>
              <w:rPr>
                <w:sz w:val="20"/>
                <w:lang w:val="en-US"/>
              </w:rPr>
            </w:pPr>
            <w:r w:rsidRPr="41C016BC">
              <w:rPr>
                <w:sz w:val="20"/>
                <w:lang w:val="en-US"/>
              </w:rPr>
              <w:t>0.40</w:t>
            </w:r>
          </w:p>
        </w:tc>
      </w:tr>
      <w:tr w:rsidR="002C0238" w:rsidRPr="002C0238" w14:paraId="7BAA0A98" w14:textId="77777777" w:rsidTr="5A839F1E">
        <w:trPr>
          <w:jc w:val="center"/>
        </w:trPr>
        <w:tc>
          <w:tcPr>
            <w:tcW w:w="680" w:type="dxa"/>
          </w:tcPr>
          <w:p w14:paraId="6B646C1C" w14:textId="77777777" w:rsidR="00EB5EC6" w:rsidRPr="002C0238" w:rsidRDefault="00EB5EC6" w:rsidP="002C0238">
            <w:pPr>
              <w:jc w:val="left"/>
              <w:rPr>
                <w:sz w:val="20"/>
                <w:lang w:val="en-US"/>
              </w:rPr>
            </w:pPr>
            <w:r w:rsidRPr="002C0238">
              <w:rPr>
                <w:sz w:val="20"/>
                <w:lang w:val="en-US"/>
              </w:rPr>
              <w:lastRenderedPageBreak/>
              <w:t>16</w:t>
            </w:r>
          </w:p>
        </w:tc>
        <w:tc>
          <w:tcPr>
            <w:tcW w:w="5387" w:type="dxa"/>
          </w:tcPr>
          <w:p w14:paraId="069454FA" w14:textId="74A14367" w:rsidR="00EB5EC6" w:rsidRPr="002C0238" w:rsidRDefault="50A4B822" w:rsidP="5A839F1E">
            <w:pPr>
              <w:rPr>
                <w:sz w:val="20"/>
                <w:lang w:val="en-US"/>
              </w:rPr>
            </w:pPr>
            <w:r w:rsidRPr="5A839F1E">
              <w:rPr>
                <w:sz w:val="20"/>
                <w:lang w:val="en-US"/>
              </w:rPr>
              <w:t xml:space="preserve">What </w:t>
            </w:r>
            <w:proofErr w:type="spellStart"/>
            <w:r w:rsidR="7CDD9A98" w:rsidRPr="5A839F1E">
              <w:rPr>
                <w:color w:val="1F1F1F"/>
                <w:sz w:val="20"/>
                <w:lang w:val="en-US"/>
              </w:rPr>
              <w:t>organisations</w:t>
            </w:r>
            <w:proofErr w:type="spellEnd"/>
            <w:r w:rsidRPr="5A839F1E">
              <w:rPr>
                <w:sz w:val="20"/>
                <w:lang w:val="en-US"/>
              </w:rPr>
              <w:t xml:space="preserve"> have raised concern about TikTok</w:t>
            </w:r>
            <w:r w:rsidR="432FA258" w:rsidRPr="5A839F1E">
              <w:rPr>
                <w:sz w:val="20"/>
                <w:lang w:val="en-US"/>
              </w:rPr>
              <w:t>’</w:t>
            </w:r>
            <w:r w:rsidRPr="5A839F1E">
              <w:rPr>
                <w:sz w:val="20"/>
                <w:lang w:val="en-US"/>
              </w:rPr>
              <w:t>s safety and privacy</w:t>
            </w:r>
          </w:p>
        </w:tc>
        <w:tc>
          <w:tcPr>
            <w:tcW w:w="692" w:type="dxa"/>
          </w:tcPr>
          <w:p w14:paraId="038CB664" w14:textId="0A0AECFD" w:rsidR="00EB5EC6" w:rsidRPr="002C0238" w:rsidRDefault="234221BC" w:rsidP="41C016BC">
            <w:pPr>
              <w:jc w:val="center"/>
              <w:rPr>
                <w:sz w:val="20"/>
                <w:lang w:val="en-US"/>
              </w:rPr>
            </w:pPr>
            <w:r w:rsidRPr="41C016BC">
              <w:rPr>
                <w:sz w:val="20"/>
                <w:lang w:val="en-US"/>
              </w:rPr>
              <w:t>0.60</w:t>
            </w:r>
          </w:p>
        </w:tc>
        <w:tc>
          <w:tcPr>
            <w:tcW w:w="692" w:type="dxa"/>
          </w:tcPr>
          <w:p w14:paraId="483DDD50" w14:textId="01FCF55E" w:rsidR="00EB5EC6" w:rsidRPr="002C0238" w:rsidRDefault="234221BC" w:rsidP="41C016BC">
            <w:pPr>
              <w:jc w:val="center"/>
              <w:rPr>
                <w:sz w:val="20"/>
                <w:lang w:val="en-US"/>
              </w:rPr>
            </w:pPr>
            <w:r w:rsidRPr="41C016BC">
              <w:rPr>
                <w:sz w:val="20"/>
                <w:lang w:val="en-US"/>
              </w:rPr>
              <w:t>0.60</w:t>
            </w:r>
          </w:p>
        </w:tc>
        <w:tc>
          <w:tcPr>
            <w:tcW w:w="692" w:type="dxa"/>
          </w:tcPr>
          <w:p w14:paraId="08602EBE" w14:textId="7A282C31" w:rsidR="00EB5EC6" w:rsidRPr="002C0238" w:rsidRDefault="234221BC" w:rsidP="41C016BC">
            <w:pPr>
              <w:jc w:val="center"/>
              <w:rPr>
                <w:sz w:val="20"/>
                <w:lang w:val="en-US"/>
              </w:rPr>
            </w:pPr>
            <w:r w:rsidRPr="41C016BC">
              <w:rPr>
                <w:sz w:val="20"/>
                <w:lang w:val="en-US"/>
              </w:rPr>
              <w:t>0.50</w:t>
            </w:r>
          </w:p>
        </w:tc>
        <w:tc>
          <w:tcPr>
            <w:tcW w:w="692" w:type="dxa"/>
          </w:tcPr>
          <w:p w14:paraId="6CEDD8FB" w14:textId="25B8A044" w:rsidR="00EB5EC6" w:rsidRPr="002C0238" w:rsidRDefault="234221BC" w:rsidP="41C016BC">
            <w:pPr>
              <w:jc w:val="center"/>
              <w:rPr>
                <w:sz w:val="20"/>
                <w:lang w:val="en-US"/>
              </w:rPr>
            </w:pPr>
            <w:r w:rsidRPr="41C016BC">
              <w:rPr>
                <w:sz w:val="20"/>
                <w:lang w:val="en-US"/>
              </w:rPr>
              <w:t>1.00</w:t>
            </w:r>
          </w:p>
        </w:tc>
      </w:tr>
      <w:tr w:rsidR="002C0238" w:rsidRPr="002C0238" w14:paraId="00EDA38E" w14:textId="77777777" w:rsidTr="5A839F1E">
        <w:trPr>
          <w:jc w:val="center"/>
        </w:trPr>
        <w:tc>
          <w:tcPr>
            <w:tcW w:w="680" w:type="dxa"/>
          </w:tcPr>
          <w:p w14:paraId="45655B56" w14:textId="77777777" w:rsidR="00EB5EC6" w:rsidRPr="002C0238" w:rsidRDefault="00EB5EC6" w:rsidP="002C0238">
            <w:pPr>
              <w:jc w:val="left"/>
              <w:rPr>
                <w:sz w:val="20"/>
                <w:lang w:val="en-US"/>
              </w:rPr>
            </w:pPr>
            <w:r w:rsidRPr="002C0238">
              <w:rPr>
                <w:sz w:val="20"/>
                <w:lang w:val="en-US"/>
              </w:rPr>
              <w:t>17</w:t>
            </w:r>
          </w:p>
        </w:tc>
        <w:tc>
          <w:tcPr>
            <w:tcW w:w="5387" w:type="dxa"/>
          </w:tcPr>
          <w:p w14:paraId="5C6DBE4B" w14:textId="2884B2DC" w:rsidR="00EB5EC6" w:rsidRPr="002C0238" w:rsidRDefault="3496D6F7" w:rsidP="41C016BC">
            <w:pPr>
              <w:rPr>
                <w:sz w:val="20"/>
                <w:lang w:val="en-US"/>
              </w:rPr>
            </w:pPr>
            <w:r w:rsidRPr="5A839F1E">
              <w:rPr>
                <w:sz w:val="20"/>
                <w:lang w:val="en-US"/>
              </w:rPr>
              <w:t>Who are some popular male TikTok</w:t>
            </w:r>
            <w:r w:rsidR="4B414512" w:rsidRPr="5A839F1E">
              <w:rPr>
                <w:sz w:val="20"/>
                <w:lang w:val="en-US"/>
              </w:rPr>
              <w:t xml:space="preserve"> influencers</w:t>
            </w:r>
          </w:p>
        </w:tc>
        <w:tc>
          <w:tcPr>
            <w:tcW w:w="692" w:type="dxa"/>
          </w:tcPr>
          <w:p w14:paraId="792A2B18" w14:textId="2F433F21" w:rsidR="00EB5EC6" w:rsidRPr="002C0238" w:rsidRDefault="6C7BFA08" w:rsidP="5A839F1E">
            <w:pPr>
              <w:jc w:val="center"/>
              <w:rPr>
                <w:sz w:val="20"/>
                <w:lang w:val="en-US"/>
              </w:rPr>
            </w:pPr>
            <w:r w:rsidRPr="5A839F1E">
              <w:rPr>
                <w:sz w:val="20"/>
                <w:lang w:val="en-US"/>
              </w:rPr>
              <w:t>0.00</w:t>
            </w:r>
          </w:p>
        </w:tc>
        <w:tc>
          <w:tcPr>
            <w:tcW w:w="692" w:type="dxa"/>
          </w:tcPr>
          <w:p w14:paraId="61C42E7A" w14:textId="4A2D0A46" w:rsidR="00EB5EC6" w:rsidRPr="002C0238" w:rsidRDefault="6C7BFA08" w:rsidP="5A839F1E">
            <w:pPr>
              <w:jc w:val="center"/>
              <w:rPr>
                <w:sz w:val="20"/>
                <w:lang w:val="en-US"/>
              </w:rPr>
            </w:pPr>
            <w:r w:rsidRPr="5A839F1E">
              <w:rPr>
                <w:sz w:val="20"/>
                <w:lang w:val="en-US"/>
              </w:rPr>
              <w:t>0.00</w:t>
            </w:r>
          </w:p>
        </w:tc>
        <w:tc>
          <w:tcPr>
            <w:tcW w:w="692" w:type="dxa"/>
          </w:tcPr>
          <w:p w14:paraId="3E37FAC7" w14:textId="32233C70" w:rsidR="00EB5EC6" w:rsidRPr="002C0238" w:rsidRDefault="6C7BFA08" w:rsidP="5A839F1E">
            <w:pPr>
              <w:jc w:val="center"/>
              <w:rPr>
                <w:sz w:val="20"/>
                <w:lang w:val="en-US"/>
              </w:rPr>
            </w:pPr>
            <w:r w:rsidRPr="5A839F1E">
              <w:rPr>
                <w:sz w:val="20"/>
                <w:lang w:val="en-US"/>
              </w:rPr>
              <w:t>0.10</w:t>
            </w:r>
          </w:p>
        </w:tc>
        <w:tc>
          <w:tcPr>
            <w:tcW w:w="692" w:type="dxa"/>
          </w:tcPr>
          <w:p w14:paraId="049C72D2" w14:textId="7F56B31D" w:rsidR="00EB5EC6" w:rsidRPr="002C0238" w:rsidRDefault="6C7BFA08" w:rsidP="5A839F1E">
            <w:pPr>
              <w:jc w:val="center"/>
              <w:rPr>
                <w:sz w:val="20"/>
                <w:lang w:val="en-US"/>
              </w:rPr>
            </w:pPr>
            <w:r w:rsidRPr="5A839F1E">
              <w:rPr>
                <w:sz w:val="20"/>
                <w:lang w:val="en-US"/>
              </w:rPr>
              <w:t>0.20</w:t>
            </w:r>
          </w:p>
        </w:tc>
      </w:tr>
      <w:tr w:rsidR="002C0238" w:rsidRPr="002C0238" w14:paraId="6E09F3CA" w14:textId="77777777" w:rsidTr="5A839F1E">
        <w:trPr>
          <w:jc w:val="center"/>
        </w:trPr>
        <w:tc>
          <w:tcPr>
            <w:tcW w:w="680" w:type="dxa"/>
          </w:tcPr>
          <w:p w14:paraId="37A83A14" w14:textId="77777777" w:rsidR="00EB5EC6" w:rsidRPr="002C0238" w:rsidRDefault="00EB5EC6" w:rsidP="002C0238">
            <w:pPr>
              <w:jc w:val="left"/>
              <w:rPr>
                <w:sz w:val="20"/>
                <w:lang w:val="en-US"/>
              </w:rPr>
            </w:pPr>
            <w:r w:rsidRPr="002C0238">
              <w:rPr>
                <w:sz w:val="20"/>
                <w:lang w:val="en-US"/>
              </w:rPr>
              <w:t>18</w:t>
            </w:r>
          </w:p>
        </w:tc>
        <w:tc>
          <w:tcPr>
            <w:tcW w:w="5387" w:type="dxa"/>
          </w:tcPr>
          <w:p w14:paraId="4BC8F3A6" w14:textId="799E045A" w:rsidR="00EB5EC6" w:rsidRPr="002C0238" w:rsidRDefault="286684CE" w:rsidP="41C016BC">
            <w:pPr>
              <w:rPr>
                <w:sz w:val="20"/>
                <w:lang w:val="en-US"/>
              </w:rPr>
            </w:pPr>
            <w:r w:rsidRPr="5A839F1E">
              <w:rPr>
                <w:sz w:val="20"/>
                <w:lang w:val="en-US"/>
              </w:rPr>
              <w:t>Where</w:t>
            </w:r>
            <w:r w:rsidR="52DF47EA" w:rsidRPr="5A839F1E">
              <w:rPr>
                <w:sz w:val="20"/>
                <w:lang w:val="en-US"/>
              </w:rPr>
              <w:t xml:space="preserve"> are some famous TikTok</w:t>
            </w:r>
            <w:r w:rsidR="752594B4" w:rsidRPr="5A839F1E">
              <w:rPr>
                <w:sz w:val="20"/>
                <w:lang w:val="en-US"/>
              </w:rPr>
              <w:t xml:space="preserve"> influencers</w:t>
            </w:r>
            <w:r w:rsidR="52DF47EA" w:rsidRPr="5A839F1E">
              <w:rPr>
                <w:sz w:val="20"/>
                <w:lang w:val="en-US"/>
              </w:rPr>
              <w:t xml:space="preserve"> from</w:t>
            </w:r>
          </w:p>
        </w:tc>
        <w:tc>
          <w:tcPr>
            <w:tcW w:w="692" w:type="dxa"/>
          </w:tcPr>
          <w:p w14:paraId="7737F933" w14:textId="451D4F24" w:rsidR="00EB5EC6" w:rsidRPr="002C0238" w:rsidRDefault="179A6975" w:rsidP="5A839F1E">
            <w:pPr>
              <w:jc w:val="center"/>
              <w:rPr>
                <w:sz w:val="20"/>
                <w:lang w:val="en-US"/>
              </w:rPr>
            </w:pPr>
            <w:r w:rsidRPr="5A839F1E">
              <w:rPr>
                <w:sz w:val="20"/>
                <w:lang w:val="en-US"/>
              </w:rPr>
              <w:t>0.60</w:t>
            </w:r>
          </w:p>
        </w:tc>
        <w:tc>
          <w:tcPr>
            <w:tcW w:w="692" w:type="dxa"/>
          </w:tcPr>
          <w:p w14:paraId="396007D3" w14:textId="5A288EF8" w:rsidR="00EB5EC6" w:rsidRPr="002C0238" w:rsidRDefault="179A6975" w:rsidP="5A839F1E">
            <w:pPr>
              <w:jc w:val="center"/>
              <w:rPr>
                <w:sz w:val="20"/>
                <w:lang w:val="en-US"/>
              </w:rPr>
            </w:pPr>
            <w:r w:rsidRPr="5A839F1E">
              <w:rPr>
                <w:sz w:val="20"/>
                <w:lang w:val="en-US"/>
              </w:rPr>
              <w:t>0.60</w:t>
            </w:r>
          </w:p>
        </w:tc>
        <w:tc>
          <w:tcPr>
            <w:tcW w:w="692" w:type="dxa"/>
          </w:tcPr>
          <w:p w14:paraId="3418EB84" w14:textId="603D4701" w:rsidR="00EB5EC6" w:rsidRPr="002C0238" w:rsidRDefault="179A6975" w:rsidP="5A839F1E">
            <w:pPr>
              <w:jc w:val="center"/>
              <w:rPr>
                <w:sz w:val="20"/>
                <w:lang w:val="en-US"/>
              </w:rPr>
            </w:pPr>
            <w:r w:rsidRPr="5A839F1E">
              <w:rPr>
                <w:sz w:val="20"/>
                <w:lang w:val="en-US"/>
              </w:rPr>
              <w:t>0.40</w:t>
            </w:r>
          </w:p>
        </w:tc>
        <w:tc>
          <w:tcPr>
            <w:tcW w:w="692" w:type="dxa"/>
          </w:tcPr>
          <w:p w14:paraId="3B0FF3D5" w14:textId="735AFE7A" w:rsidR="00EB5EC6" w:rsidRPr="002C0238" w:rsidRDefault="179A6975" w:rsidP="5A839F1E">
            <w:pPr>
              <w:jc w:val="center"/>
              <w:rPr>
                <w:sz w:val="20"/>
                <w:lang w:val="en-US"/>
              </w:rPr>
            </w:pPr>
            <w:r w:rsidRPr="5A839F1E">
              <w:rPr>
                <w:sz w:val="20"/>
                <w:lang w:val="en-US"/>
              </w:rPr>
              <w:t>0.80</w:t>
            </w:r>
          </w:p>
        </w:tc>
      </w:tr>
      <w:tr w:rsidR="002C0238" w:rsidRPr="002C0238" w14:paraId="7F30A149" w14:textId="77777777" w:rsidTr="5A839F1E">
        <w:trPr>
          <w:jc w:val="center"/>
        </w:trPr>
        <w:tc>
          <w:tcPr>
            <w:tcW w:w="680" w:type="dxa"/>
          </w:tcPr>
          <w:p w14:paraId="0EDA7C2E" w14:textId="77777777" w:rsidR="00EB5EC6" w:rsidRPr="002C0238" w:rsidRDefault="00EB5EC6" w:rsidP="002C0238">
            <w:pPr>
              <w:jc w:val="left"/>
              <w:rPr>
                <w:sz w:val="20"/>
                <w:lang w:val="en-US"/>
              </w:rPr>
            </w:pPr>
            <w:r w:rsidRPr="002C0238">
              <w:rPr>
                <w:sz w:val="20"/>
                <w:lang w:val="en-US"/>
              </w:rPr>
              <w:t>19</w:t>
            </w:r>
          </w:p>
        </w:tc>
        <w:tc>
          <w:tcPr>
            <w:tcW w:w="5387" w:type="dxa"/>
          </w:tcPr>
          <w:p w14:paraId="6EDAA47C" w14:textId="4F3CA61D" w:rsidR="00EB5EC6" w:rsidRPr="002C0238" w:rsidRDefault="214B40F0" w:rsidP="41C016BC">
            <w:pPr>
              <w:rPr>
                <w:sz w:val="20"/>
                <w:lang w:val="en-US"/>
              </w:rPr>
            </w:pPr>
            <w:r w:rsidRPr="5A839F1E">
              <w:rPr>
                <w:sz w:val="20"/>
                <w:lang w:val="en-US"/>
              </w:rPr>
              <w:t>When did famous TikTok influencers gain a large following</w:t>
            </w:r>
          </w:p>
        </w:tc>
        <w:tc>
          <w:tcPr>
            <w:tcW w:w="692" w:type="dxa"/>
          </w:tcPr>
          <w:p w14:paraId="54E51697" w14:textId="63843986" w:rsidR="00EB5EC6" w:rsidRPr="002C0238" w:rsidRDefault="214B40F0" w:rsidP="5A839F1E">
            <w:pPr>
              <w:jc w:val="center"/>
              <w:rPr>
                <w:sz w:val="20"/>
                <w:lang w:val="en-US"/>
              </w:rPr>
            </w:pPr>
            <w:r w:rsidRPr="5A839F1E">
              <w:rPr>
                <w:sz w:val="20"/>
                <w:lang w:val="en-US"/>
              </w:rPr>
              <w:t>0.20</w:t>
            </w:r>
          </w:p>
        </w:tc>
        <w:tc>
          <w:tcPr>
            <w:tcW w:w="692" w:type="dxa"/>
          </w:tcPr>
          <w:p w14:paraId="73A08E45" w14:textId="0F336439" w:rsidR="00EB5EC6" w:rsidRPr="002C0238" w:rsidRDefault="214B40F0" w:rsidP="5A839F1E">
            <w:pPr>
              <w:jc w:val="center"/>
              <w:rPr>
                <w:sz w:val="20"/>
                <w:lang w:val="en-US"/>
              </w:rPr>
            </w:pPr>
            <w:r w:rsidRPr="5A839F1E">
              <w:rPr>
                <w:sz w:val="20"/>
                <w:lang w:val="en-US"/>
              </w:rPr>
              <w:t>0.20</w:t>
            </w:r>
          </w:p>
        </w:tc>
        <w:tc>
          <w:tcPr>
            <w:tcW w:w="692" w:type="dxa"/>
          </w:tcPr>
          <w:p w14:paraId="717EF116" w14:textId="50D5C8E5" w:rsidR="00EB5EC6" w:rsidRPr="002C0238" w:rsidRDefault="214B40F0" w:rsidP="5A839F1E">
            <w:pPr>
              <w:jc w:val="center"/>
              <w:rPr>
                <w:sz w:val="20"/>
                <w:lang w:val="en-US"/>
              </w:rPr>
            </w:pPr>
            <w:r w:rsidRPr="5A839F1E">
              <w:rPr>
                <w:sz w:val="20"/>
                <w:lang w:val="en-US"/>
              </w:rPr>
              <w:t>0.30</w:t>
            </w:r>
          </w:p>
        </w:tc>
        <w:tc>
          <w:tcPr>
            <w:tcW w:w="692" w:type="dxa"/>
          </w:tcPr>
          <w:p w14:paraId="2DF3DB4B" w14:textId="4AD98E42" w:rsidR="00EB5EC6" w:rsidRPr="002C0238" w:rsidRDefault="214B40F0" w:rsidP="5A839F1E">
            <w:pPr>
              <w:jc w:val="center"/>
              <w:rPr>
                <w:sz w:val="20"/>
                <w:lang w:val="en-US"/>
              </w:rPr>
            </w:pPr>
            <w:r w:rsidRPr="5A839F1E">
              <w:rPr>
                <w:sz w:val="20"/>
                <w:lang w:val="en-US"/>
              </w:rPr>
              <w:t>0.60</w:t>
            </w:r>
          </w:p>
        </w:tc>
      </w:tr>
      <w:tr w:rsidR="002C0238" w:rsidRPr="002C0238" w14:paraId="18564BD7" w14:textId="77777777" w:rsidTr="5A839F1E">
        <w:trPr>
          <w:jc w:val="center"/>
        </w:trPr>
        <w:tc>
          <w:tcPr>
            <w:tcW w:w="680" w:type="dxa"/>
          </w:tcPr>
          <w:p w14:paraId="07A873F2" w14:textId="77777777" w:rsidR="00EB5EC6" w:rsidRPr="002C0238" w:rsidRDefault="00EB5EC6" w:rsidP="002C0238">
            <w:pPr>
              <w:jc w:val="left"/>
              <w:rPr>
                <w:sz w:val="20"/>
                <w:lang w:val="en-US"/>
              </w:rPr>
            </w:pPr>
            <w:r w:rsidRPr="002C0238">
              <w:rPr>
                <w:sz w:val="20"/>
                <w:lang w:val="en-US"/>
              </w:rPr>
              <w:t>20</w:t>
            </w:r>
          </w:p>
        </w:tc>
        <w:tc>
          <w:tcPr>
            <w:tcW w:w="5387" w:type="dxa"/>
          </w:tcPr>
          <w:p w14:paraId="6474B94B" w14:textId="4AFC4E93" w:rsidR="00EB5EC6" w:rsidRPr="002C0238" w:rsidRDefault="43974DAC" w:rsidP="41C016BC">
            <w:pPr>
              <w:rPr>
                <w:sz w:val="20"/>
                <w:lang w:val="en-US"/>
              </w:rPr>
            </w:pPr>
            <w:r w:rsidRPr="5A839F1E">
              <w:rPr>
                <w:sz w:val="20"/>
                <w:lang w:val="en-US"/>
              </w:rPr>
              <w:t>When</w:t>
            </w:r>
            <w:r w:rsidR="5F789A58" w:rsidRPr="5A839F1E">
              <w:rPr>
                <w:sz w:val="20"/>
                <w:lang w:val="en-US"/>
              </w:rPr>
              <w:t xml:space="preserve"> were some famous TikTok influencers born</w:t>
            </w:r>
          </w:p>
        </w:tc>
        <w:tc>
          <w:tcPr>
            <w:tcW w:w="692" w:type="dxa"/>
          </w:tcPr>
          <w:p w14:paraId="6CF55CCB" w14:textId="0DDFEFD3" w:rsidR="00EB5EC6" w:rsidRPr="002C0238" w:rsidRDefault="5F789A58" w:rsidP="5A839F1E">
            <w:pPr>
              <w:jc w:val="center"/>
              <w:rPr>
                <w:sz w:val="20"/>
                <w:lang w:val="en-US"/>
              </w:rPr>
            </w:pPr>
            <w:r w:rsidRPr="5A839F1E">
              <w:rPr>
                <w:sz w:val="20"/>
                <w:lang w:val="en-US"/>
              </w:rPr>
              <w:t>0.40</w:t>
            </w:r>
          </w:p>
        </w:tc>
        <w:tc>
          <w:tcPr>
            <w:tcW w:w="692" w:type="dxa"/>
          </w:tcPr>
          <w:p w14:paraId="1BF5BCD4" w14:textId="0E6F9EA6" w:rsidR="00EB5EC6" w:rsidRPr="002C0238" w:rsidRDefault="5F789A58" w:rsidP="5A839F1E">
            <w:pPr>
              <w:jc w:val="center"/>
              <w:rPr>
                <w:sz w:val="20"/>
                <w:lang w:val="en-US"/>
              </w:rPr>
            </w:pPr>
            <w:r w:rsidRPr="5A839F1E">
              <w:rPr>
                <w:sz w:val="20"/>
                <w:lang w:val="en-US"/>
              </w:rPr>
              <w:t>0.40</w:t>
            </w:r>
          </w:p>
        </w:tc>
        <w:tc>
          <w:tcPr>
            <w:tcW w:w="692" w:type="dxa"/>
          </w:tcPr>
          <w:p w14:paraId="3D59C5D7" w14:textId="09CB944D" w:rsidR="00EB5EC6" w:rsidRPr="002C0238" w:rsidRDefault="5F789A58" w:rsidP="5A839F1E">
            <w:pPr>
              <w:jc w:val="center"/>
              <w:rPr>
                <w:sz w:val="20"/>
                <w:lang w:val="en-US"/>
              </w:rPr>
            </w:pPr>
            <w:r w:rsidRPr="5A839F1E">
              <w:rPr>
                <w:sz w:val="20"/>
                <w:lang w:val="en-US"/>
              </w:rPr>
              <w:t>0.40</w:t>
            </w:r>
          </w:p>
        </w:tc>
        <w:tc>
          <w:tcPr>
            <w:tcW w:w="692" w:type="dxa"/>
          </w:tcPr>
          <w:p w14:paraId="3807A51E" w14:textId="2BF32044" w:rsidR="00EB5EC6" w:rsidRPr="002C0238" w:rsidRDefault="5F789A58" w:rsidP="5A839F1E">
            <w:pPr>
              <w:jc w:val="center"/>
              <w:rPr>
                <w:sz w:val="20"/>
                <w:lang w:val="en-US"/>
              </w:rPr>
            </w:pPr>
            <w:r w:rsidRPr="5A839F1E">
              <w:rPr>
                <w:sz w:val="20"/>
                <w:lang w:val="en-US"/>
              </w:rPr>
              <w:t>0.80</w:t>
            </w:r>
          </w:p>
        </w:tc>
      </w:tr>
    </w:tbl>
    <w:p w14:paraId="6EA401B4" w14:textId="559FF9B8" w:rsidR="000F7E15" w:rsidRDefault="000F7E15" w:rsidP="00B85FE8">
      <w:pPr>
        <w:rPr>
          <w:lang w:val="en-US"/>
        </w:rPr>
      </w:pPr>
    </w:p>
    <w:p w14:paraId="69130262" w14:textId="676E48F1" w:rsidR="00A032CC" w:rsidRDefault="00AC5010" w:rsidP="00A032CC">
      <w:pPr>
        <w:pStyle w:val="Heading2"/>
      </w:pPr>
      <w:r>
        <w:t xml:space="preserve">Table 2: </w:t>
      </w:r>
      <w:r w:rsidR="00A032CC">
        <w:t xml:space="preserve">Results </w:t>
      </w:r>
      <w:r>
        <w:t>for</w:t>
      </w:r>
      <w:r w:rsidR="00A032CC">
        <w:t xml:space="preserve"> </w:t>
      </w:r>
      <w:proofErr w:type="spellStart"/>
      <w:r w:rsidR="00A032CC">
        <w:t>kibana_query</w:t>
      </w:r>
      <w:proofErr w:type="spellEnd"/>
      <w:r w:rsidR="00A032CC">
        <w:t xml:space="preserve"> in .</w:t>
      </w:r>
      <w:proofErr w:type="spellStart"/>
      <w:r w:rsidR="00A032CC">
        <w:t>json</w:t>
      </w:r>
      <w:proofErr w:type="spellEnd"/>
      <w:r w:rsidR="0074677C">
        <w:t xml:space="preserve"> (better results in bold)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80"/>
        <w:gridCol w:w="5387"/>
        <w:gridCol w:w="692"/>
        <w:gridCol w:w="692"/>
        <w:gridCol w:w="692"/>
        <w:gridCol w:w="692"/>
      </w:tblGrid>
      <w:tr w:rsidR="007A24A3" w:rsidRPr="002C0238" w14:paraId="7833249D" w14:textId="77777777" w:rsidTr="5A839F1E">
        <w:trPr>
          <w:jc w:val="center"/>
        </w:trPr>
        <w:tc>
          <w:tcPr>
            <w:tcW w:w="680" w:type="dxa"/>
          </w:tcPr>
          <w:p w14:paraId="292BB128" w14:textId="77777777" w:rsidR="007A24A3" w:rsidRPr="002C0238" w:rsidRDefault="007A24A3" w:rsidP="00A81922">
            <w:pPr>
              <w:jc w:val="left"/>
              <w:rPr>
                <w:b/>
                <w:sz w:val="20"/>
                <w:lang w:val="en-US"/>
              </w:rPr>
            </w:pPr>
            <w:r w:rsidRPr="002C0238">
              <w:rPr>
                <w:b/>
                <w:sz w:val="20"/>
                <w:lang w:val="en-US"/>
              </w:rPr>
              <w:t>Num</w:t>
            </w:r>
          </w:p>
        </w:tc>
        <w:tc>
          <w:tcPr>
            <w:tcW w:w="5387" w:type="dxa"/>
          </w:tcPr>
          <w:p w14:paraId="0C380335" w14:textId="77777777" w:rsidR="007A24A3" w:rsidRPr="002C0238" w:rsidRDefault="007A24A3" w:rsidP="00A81922">
            <w:pPr>
              <w:rPr>
                <w:b/>
                <w:sz w:val="20"/>
                <w:lang w:val="en-US"/>
              </w:rPr>
            </w:pPr>
            <w:proofErr w:type="spellStart"/>
            <w:r>
              <w:rPr>
                <w:b/>
                <w:sz w:val="20"/>
                <w:lang w:val="en-US"/>
              </w:rPr>
              <w:t>Original_</w:t>
            </w:r>
            <w:r w:rsidRPr="002C0238">
              <w:rPr>
                <w:b/>
                <w:sz w:val="20"/>
                <w:lang w:val="en-US"/>
              </w:rPr>
              <w:t>Query</w:t>
            </w:r>
            <w:proofErr w:type="spellEnd"/>
          </w:p>
        </w:tc>
        <w:tc>
          <w:tcPr>
            <w:tcW w:w="692" w:type="dxa"/>
          </w:tcPr>
          <w:p w14:paraId="5BDFBA28" w14:textId="77777777" w:rsidR="007A24A3" w:rsidRPr="002C0238" w:rsidRDefault="007A24A3" w:rsidP="00A81922">
            <w:pPr>
              <w:jc w:val="center"/>
              <w:rPr>
                <w:b/>
                <w:sz w:val="20"/>
                <w:lang w:val="en-US"/>
              </w:rPr>
            </w:pPr>
            <w:r w:rsidRPr="002C0238">
              <w:rPr>
                <w:b/>
                <w:sz w:val="20"/>
                <w:lang w:val="en-US"/>
              </w:rPr>
              <w:t xml:space="preserve">P </w:t>
            </w:r>
            <w:r w:rsidRPr="002C0238">
              <w:rPr>
                <w:b/>
                <w:sz w:val="16"/>
                <w:szCs w:val="16"/>
                <w:lang w:val="en-US"/>
              </w:rPr>
              <w:t>(n=5)</w:t>
            </w:r>
          </w:p>
        </w:tc>
        <w:tc>
          <w:tcPr>
            <w:tcW w:w="692" w:type="dxa"/>
          </w:tcPr>
          <w:p w14:paraId="30F56953" w14:textId="77777777" w:rsidR="007A24A3" w:rsidRPr="002C0238" w:rsidRDefault="007A24A3" w:rsidP="00A81922">
            <w:pPr>
              <w:jc w:val="center"/>
              <w:rPr>
                <w:b/>
                <w:sz w:val="20"/>
                <w:lang w:val="en-US"/>
              </w:rPr>
            </w:pPr>
            <w:r>
              <w:rPr>
                <w:b/>
                <w:sz w:val="20"/>
                <w:lang w:val="en-US"/>
              </w:rPr>
              <w:t>R</w:t>
            </w:r>
            <w:r w:rsidRPr="002C0238">
              <w:rPr>
                <w:b/>
                <w:sz w:val="20"/>
                <w:lang w:val="en-US"/>
              </w:rPr>
              <w:t xml:space="preserve"> </w:t>
            </w:r>
            <w:r w:rsidRPr="002C0238">
              <w:rPr>
                <w:b/>
                <w:sz w:val="16"/>
                <w:szCs w:val="16"/>
                <w:lang w:val="en-US"/>
              </w:rPr>
              <w:t>(n=</w:t>
            </w:r>
            <w:r>
              <w:rPr>
                <w:b/>
                <w:sz w:val="16"/>
                <w:szCs w:val="16"/>
                <w:lang w:val="en-US"/>
              </w:rPr>
              <w:t>5</w:t>
            </w:r>
            <w:r w:rsidRPr="002C0238">
              <w:rPr>
                <w:b/>
                <w:sz w:val="16"/>
                <w:szCs w:val="16"/>
                <w:lang w:val="en-US"/>
              </w:rPr>
              <w:t>)</w:t>
            </w:r>
          </w:p>
        </w:tc>
        <w:tc>
          <w:tcPr>
            <w:tcW w:w="692" w:type="dxa"/>
          </w:tcPr>
          <w:p w14:paraId="51D651FE" w14:textId="77777777" w:rsidR="007A24A3" w:rsidRPr="002C0238" w:rsidRDefault="007A24A3" w:rsidP="00A81922">
            <w:pPr>
              <w:jc w:val="center"/>
              <w:rPr>
                <w:b/>
                <w:sz w:val="20"/>
                <w:lang w:val="en-US"/>
              </w:rPr>
            </w:pPr>
            <w:r>
              <w:rPr>
                <w:b/>
                <w:sz w:val="20"/>
                <w:lang w:val="en-US"/>
              </w:rPr>
              <w:t>P</w:t>
            </w:r>
            <w:r w:rsidRPr="002C0238">
              <w:rPr>
                <w:b/>
                <w:sz w:val="20"/>
                <w:lang w:val="en-US"/>
              </w:rPr>
              <w:t xml:space="preserve"> </w:t>
            </w:r>
            <w:r w:rsidRPr="002C0238">
              <w:rPr>
                <w:b/>
                <w:sz w:val="16"/>
                <w:szCs w:val="16"/>
                <w:lang w:val="en-US"/>
              </w:rPr>
              <w:t>(n=</w:t>
            </w:r>
            <w:r>
              <w:rPr>
                <w:b/>
                <w:sz w:val="16"/>
                <w:szCs w:val="16"/>
                <w:lang w:val="en-US"/>
              </w:rPr>
              <w:t>10</w:t>
            </w:r>
            <w:r w:rsidRPr="002C0238">
              <w:rPr>
                <w:b/>
                <w:sz w:val="16"/>
                <w:szCs w:val="16"/>
                <w:lang w:val="en-US"/>
              </w:rPr>
              <w:t>)</w:t>
            </w:r>
          </w:p>
        </w:tc>
        <w:tc>
          <w:tcPr>
            <w:tcW w:w="692" w:type="dxa"/>
          </w:tcPr>
          <w:p w14:paraId="261469FF" w14:textId="77777777" w:rsidR="007A24A3" w:rsidRPr="002C0238" w:rsidRDefault="007A24A3" w:rsidP="00A81922">
            <w:pPr>
              <w:jc w:val="center"/>
              <w:rPr>
                <w:b/>
                <w:sz w:val="20"/>
                <w:lang w:val="en-US"/>
              </w:rPr>
            </w:pPr>
            <w:r w:rsidRPr="002C0238">
              <w:rPr>
                <w:b/>
                <w:sz w:val="20"/>
                <w:lang w:val="en-US"/>
              </w:rPr>
              <w:t xml:space="preserve">R </w:t>
            </w:r>
            <w:r w:rsidRPr="002C0238">
              <w:rPr>
                <w:b/>
                <w:sz w:val="16"/>
                <w:szCs w:val="16"/>
                <w:lang w:val="en-US"/>
              </w:rPr>
              <w:t>(n=10)</w:t>
            </w:r>
          </w:p>
        </w:tc>
      </w:tr>
      <w:tr w:rsidR="007A24A3" w:rsidRPr="002C0238" w14:paraId="1A437DB3" w14:textId="77777777" w:rsidTr="5A839F1E">
        <w:trPr>
          <w:jc w:val="center"/>
        </w:trPr>
        <w:tc>
          <w:tcPr>
            <w:tcW w:w="680" w:type="dxa"/>
          </w:tcPr>
          <w:p w14:paraId="5D109817" w14:textId="77777777" w:rsidR="007A24A3" w:rsidRPr="002C0238" w:rsidRDefault="007A24A3" w:rsidP="00A81922">
            <w:pPr>
              <w:jc w:val="left"/>
              <w:rPr>
                <w:sz w:val="20"/>
                <w:lang w:val="en-US"/>
              </w:rPr>
            </w:pPr>
            <w:r w:rsidRPr="002C0238">
              <w:rPr>
                <w:sz w:val="20"/>
                <w:lang w:val="en-US"/>
              </w:rPr>
              <w:t>1</w:t>
            </w:r>
          </w:p>
        </w:tc>
        <w:tc>
          <w:tcPr>
            <w:tcW w:w="5387" w:type="dxa"/>
          </w:tcPr>
          <w:p w14:paraId="60A78A56" w14:textId="7DF9642D" w:rsidR="007A24A3" w:rsidRPr="002C0238" w:rsidRDefault="007A24A3" w:rsidP="7808C1C6">
            <w:pPr>
              <w:rPr>
                <w:sz w:val="20"/>
                <w:lang w:val="en-US"/>
              </w:rPr>
            </w:pPr>
            <w:r w:rsidRPr="7808C1C6">
              <w:rPr>
                <w:sz w:val="20"/>
                <w:lang w:val="en-US"/>
              </w:rPr>
              <w:t>Wh</w:t>
            </w:r>
            <w:r w:rsidR="6BD8B1DB" w:rsidRPr="7808C1C6">
              <w:rPr>
                <w:sz w:val="20"/>
                <w:lang w:val="en-US"/>
              </w:rPr>
              <w:t xml:space="preserve">o are the most </w:t>
            </w:r>
            <w:r w:rsidR="5BA4B4F3" w:rsidRPr="7808C1C6">
              <w:rPr>
                <w:sz w:val="20"/>
                <w:lang w:val="en-US"/>
              </w:rPr>
              <w:t>famous people on</w:t>
            </w:r>
            <w:r w:rsidR="6BD8B1DB" w:rsidRPr="7808C1C6">
              <w:rPr>
                <w:sz w:val="20"/>
                <w:lang w:val="en-US"/>
              </w:rPr>
              <w:t xml:space="preserve"> TikTok</w:t>
            </w:r>
          </w:p>
        </w:tc>
        <w:tc>
          <w:tcPr>
            <w:tcW w:w="692" w:type="dxa"/>
          </w:tcPr>
          <w:p w14:paraId="1672F93C" w14:textId="564D9254" w:rsidR="007A24A3" w:rsidRPr="002C0238" w:rsidRDefault="007A24A3" w:rsidP="7808C1C6">
            <w:pPr>
              <w:jc w:val="center"/>
              <w:rPr>
                <w:sz w:val="20"/>
                <w:lang w:val="en-US"/>
              </w:rPr>
            </w:pPr>
            <w:r w:rsidRPr="7808C1C6">
              <w:rPr>
                <w:sz w:val="20"/>
                <w:lang w:val="en-US"/>
              </w:rPr>
              <w:t>0.</w:t>
            </w:r>
            <w:r w:rsidR="59E1D732" w:rsidRPr="7808C1C6">
              <w:rPr>
                <w:sz w:val="20"/>
                <w:lang w:val="en-US"/>
              </w:rPr>
              <w:t>60</w:t>
            </w:r>
          </w:p>
        </w:tc>
        <w:tc>
          <w:tcPr>
            <w:tcW w:w="692" w:type="dxa"/>
          </w:tcPr>
          <w:p w14:paraId="53D02D2A" w14:textId="4EC28034" w:rsidR="007A24A3" w:rsidRPr="002C0238" w:rsidRDefault="007A24A3" w:rsidP="7808C1C6">
            <w:pPr>
              <w:jc w:val="center"/>
              <w:rPr>
                <w:sz w:val="20"/>
                <w:lang w:val="en-US"/>
              </w:rPr>
            </w:pPr>
            <w:r w:rsidRPr="7808C1C6">
              <w:rPr>
                <w:sz w:val="20"/>
                <w:lang w:val="en-US"/>
              </w:rPr>
              <w:t>0.</w:t>
            </w:r>
            <w:r w:rsidR="0AA6A1DD" w:rsidRPr="7808C1C6">
              <w:rPr>
                <w:sz w:val="20"/>
                <w:lang w:val="en-US"/>
              </w:rPr>
              <w:t>60</w:t>
            </w:r>
          </w:p>
        </w:tc>
        <w:tc>
          <w:tcPr>
            <w:tcW w:w="692" w:type="dxa"/>
          </w:tcPr>
          <w:p w14:paraId="74619133" w14:textId="09CF95D8" w:rsidR="007A24A3" w:rsidRPr="002C0238" w:rsidRDefault="007A24A3" w:rsidP="7808C1C6">
            <w:pPr>
              <w:jc w:val="center"/>
              <w:rPr>
                <w:sz w:val="20"/>
                <w:lang w:val="en-US"/>
              </w:rPr>
            </w:pPr>
            <w:r w:rsidRPr="7808C1C6">
              <w:rPr>
                <w:sz w:val="20"/>
                <w:lang w:val="en-US"/>
              </w:rPr>
              <w:t>0</w:t>
            </w:r>
            <w:r w:rsidR="24A28F3D" w:rsidRPr="7808C1C6">
              <w:rPr>
                <w:sz w:val="20"/>
                <w:lang w:val="en-US"/>
              </w:rPr>
              <w:t>.50</w:t>
            </w:r>
          </w:p>
        </w:tc>
        <w:tc>
          <w:tcPr>
            <w:tcW w:w="692" w:type="dxa"/>
          </w:tcPr>
          <w:p w14:paraId="5E0C55C6" w14:textId="6FB75EA7" w:rsidR="007A24A3" w:rsidRPr="002C0238" w:rsidRDefault="15FBA6BC" w:rsidP="7808C1C6">
            <w:pPr>
              <w:jc w:val="center"/>
              <w:rPr>
                <w:sz w:val="20"/>
                <w:lang w:val="en-US"/>
              </w:rPr>
            </w:pPr>
            <w:r w:rsidRPr="7808C1C6">
              <w:rPr>
                <w:sz w:val="20"/>
                <w:lang w:val="en-US"/>
              </w:rPr>
              <w:t>1.00</w:t>
            </w:r>
          </w:p>
        </w:tc>
      </w:tr>
      <w:tr w:rsidR="004C3C81" w:rsidRPr="002C0238" w14:paraId="766B1908" w14:textId="77777777" w:rsidTr="5A839F1E">
        <w:trPr>
          <w:jc w:val="center"/>
        </w:trPr>
        <w:tc>
          <w:tcPr>
            <w:tcW w:w="680" w:type="dxa"/>
          </w:tcPr>
          <w:p w14:paraId="2A39FDAB" w14:textId="77777777" w:rsidR="004C3C81" w:rsidRPr="0074677C" w:rsidRDefault="44040084" w:rsidP="5A839F1E">
            <w:pPr>
              <w:jc w:val="left"/>
              <w:rPr>
                <w:sz w:val="20"/>
                <w:lang w:val="en-US"/>
              </w:rPr>
            </w:pPr>
            <w:r w:rsidRPr="5A839F1E">
              <w:rPr>
                <w:sz w:val="20"/>
                <w:lang w:val="en-US"/>
              </w:rPr>
              <w:t>2</w:t>
            </w:r>
          </w:p>
        </w:tc>
        <w:tc>
          <w:tcPr>
            <w:tcW w:w="5387" w:type="dxa"/>
          </w:tcPr>
          <w:p w14:paraId="0DC54119" w14:textId="0E7FFFB0" w:rsidR="004C3C81" w:rsidRPr="0074677C" w:rsidRDefault="3DA5CFFD" w:rsidP="7808C1C6">
            <w:pPr>
              <w:rPr>
                <w:sz w:val="20"/>
                <w:lang w:val="en-US"/>
              </w:rPr>
            </w:pPr>
            <w:r w:rsidRPr="5A839F1E">
              <w:rPr>
                <w:sz w:val="20"/>
                <w:lang w:val="en-US"/>
              </w:rPr>
              <w:t xml:space="preserve">When did </w:t>
            </w:r>
            <w:proofErr w:type="spellStart"/>
            <w:r w:rsidRPr="5A839F1E">
              <w:rPr>
                <w:sz w:val="20"/>
                <w:lang w:val="en-US"/>
              </w:rPr>
              <w:t>TiTok</w:t>
            </w:r>
            <w:proofErr w:type="spellEnd"/>
            <w:r w:rsidRPr="5A839F1E">
              <w:rPr>
                <w:sz w:val="20"/>
                <w:lang w:val="en-US"/>
              </w:rPr>
              <w:t xml:space="preserve"> rise in popularity</w:t>
            </w:r>
          </w:p>
        </w:tc>
        <w:tc>
          <w:tcPr>
            <w:tcW w:w="692" w:type="dxa"/>
          </w:tcPr>
          <w:p w14:paraId="635F037E" w14:textId="1AB7BAE7" w:rsidR="004C3C81" w:rsidRPr="0074677C" w:rsidRDefault="6A01DA8C" w:rsidP="5A839F1E">
            <w:pPr>
              <w:jc w:val="center"/>
              <w:rPr>
                <w:sz w:val="20"/>
                <w:lang w:val="en-US"/>
              </w:rPr>
            </w:pPr>
            <w:r w:rsidRPr="5A839F1E">
              <w:rPr>
                <w:sz w:val="20"/>
                <w:lang w:val="en-US"/>
              </w:rPr>
              <w:t>0.</w:t>
            </w:r>
            <w:r w:rsidR="3E333D96" w:rsidRPr="5A839F1E">
              <w:rPr>
                <w:sz w:val="20"/>
                <w:lang w:val="en-US"/>
              </w:rPr>
              <w:t>4</w:t>
            </w:r>
            <w:r w:rsidR="12262C26" w:rsidRPr="5A839F1E">
              <w:rPr>
                <w:sz w:val="20"/>
                <w:lang w:val="en-US"/>
              </w:rPr>
              <w:t>0</w:t>
            </w:r>
          </w:p>
        </w:tc>
        <w:tc>
          <w:tcPr>
            <w:tcW w:w="692" w:type="dxa"/>
          </w:tcPr>
          <w:p w14:paraId="4F15E771" w14:textId="5E8EF950" w:rsidR="004C3C81" w:rsidRPr="0074677C" w:rsidRDefault="6A01DA8C" w:rsidP="5A839F1E">
            <w:pPr>
              <w:jc w:val="center"/>
              <w:rPr>
                <w:sz w:val="20"/>
                <w:lang w:val="en-US"/>
              </w:rPr>
            </w:pPr>
            <w:r w:rsidRPr="5A839F1E">
              <w:rPr>
                <w:sz w:val="20"/>
                <w:lang w:val="en-US"/>
              </w:rPr>
              <w:t>0.</w:t>
            </w:r>
            <w:r w:rsidR="28D5B2C0" w:rsidRPr="5A839F1E">
              <w:rPr>
                <w:sz w:val="20"/>
                <w:lang w:val="en-US"/>
              </w:rPr>
              <w:t>3</w:t>
            </w:r>
            <w:r w:rsidR="4FA34004" w:rsidRPr="5A839F1E">
              <w:rPr>
                <w:sz w:val="20"/>
                <w:lang w:val="en-US"/>
              </w:rPr>
              <w:t>0</w:t>
            </w:r>
          </w:p>
        </w:tc>
        <w:tc>
          <w:tcPr>
            <w:tcW w:w="692" w:type="dxa"/>
          </w:tcPr>
          <w:p w14:paraId="165CBEC2" w14:textId="3B81A7BC" w:rsidR="004C3C81" w:rsidRPr="0074677C" w:rsidRDefault="6A01DA8C" w:rsidP="5A839F1E">
            <w:pPr>
              <w:jc w:val="center"/>
              <w:rPr>
                <w:sz w:val="20"/>
                <w:lang w:val="en-US"/>
              </w:rPr>
            </w:pPr>
            <w:r w:rsidRPr="5A839F1E">
              <w:rPr>
                <w:sz w:val="20"/>
                <w:lang w:val="en-US"/>
              </w:rPr>
              <w:t>0.</w:t>
            </w:r>
            <w:r w:rsidR="0E66295D" w:rsidRPr="5A839F1E">
              <w:rPr>
                <w:sz w:val="20"/>
                <w:lang w:val="en-US"/>
              </w:rPr>
              <w:t>3</w:t>
            </w:r>
            <w:r w:rsidRPr="5A839F1E">
              <w:rPr>
                <w:sz w:val="20"/>
                <w:lang w:val="en-US"/>
              </w:rPr>
              <w:t>0</w:t>
            </w:r>
          </w:p>
        </w:tc>
        <w:tc>
          <w:tcPr>
            <w:tcW w:w="692" w:type="dxa"/>
          </w:tcPr>
          <w:p w14:paraId="7F0ED0BF" w14:textId="3125FF4F" w:rsidR="004C3C81" w:rsidRPr="0074677C" w:rsidRDefault="6A01DA8C" w:rsidP="5A839F1E">
            <w:pPr>
              <w:jc w:val="center"/>
              <w:rPr>
                <w:sz w:val="20"/>
                <w:lang w:val="en-US"/>
              </w:rPr>
            </w:pPr>
            <w:r w:rsidRPr="5A839F1E">
              <w:rPr>
                <w:sz w:val="20"/>
                <w:lang w:val="en-US"/>
              </w:rPr>
              <w:t>0.</w:t>
            </w:r>
            <w:r w:rsidR="0B199EB8" w:rsidRPr="5A839F1E">
              <w:rPr>
                <w:sz w:val="20"/>
                <w:lang w:val="en-US"/>
              </w:rPr>
              <w:t>5</w:t>
            </w:r>
            <w:r w:rsidR="3CDC3AE3" w:rsidRPr="5A839F1E">
              <w:rPr>
                <w:sz w:val="20"/>
                <w:lang w:val="en-US"/>
              </w:rPr>
              <w:t>0</w:t>
            </w:r>
          </w:p>
        </w:tc>
      </w:tr>
      <w:tr w:rsidR="004C3C81" w:rsidRPr="002C0238" w14:paraId="1C0C1F28" w14:textId="77777777" w:rsidTr="5A839F1E">
        <w:trPr>
          <w:jc w:val="center"/>
        </w:trPr>
        <w:tc>
          <w:tcPr>
            <w:tcW w:w="680" w:type="dxa"/>
          </w:tcPr>
          <w:p w14:paraId="05AC4C9C" w14:textId="77777777" w:rsidR="004C3C81" w:rsidRPr="002C0238" w:rsidRDefault="44040084" w:rsidP="5A839F1E">
            <w:pPr>
              <w:jc w:val="left"/>
              <w:rPr>
                <w:sz w:val="20"/>
                <w:lang w:val="en-US"/>
              </w:rPr>
            </w:pPr>
            <w:r w:rsidRPr="5A839F1E">
              <w:rPr>
                <w:sz w:val="20"/>
                <w:lang w:val="en-US"/>
              </w:rPr>
              <w:t>3</w:t>
            </w:r>
          </w:p>
        </w:tc>
        <w:tc>
          <w:tcPr>
            <w:tcW w:w="5387" w:type="dxa"/>
          </w:tcPr>
          <w:p w14:paraId="394C0DB7" w14:textId="5CA219D5" w:rsidR="004C3C81" w:rsidRPr="002C0238" w:rsidRDefault="065A3680" w:rsidP="7808C1C6">
            <w:pPr>
              <w:rPr>
                <w:sz w:val="20"/>
                <w:lang w:val="en-US"/>
              </w:rPr>
            </w:pPr>
            <w:r w:rsidRPr="5A839F1E">
              <w:rPr>
                <w:sz w:val="20"/>
                <w:lang w:val="en-US"/>
              </w:rPr>
              <w:t>Which countries banned or restricted TikTok</w:t>
            </w:r>
          </w:p>
          <w:p w14:paraId="3E03A429" w14:textId="0F4C1CFB" w:rsidR="004C3C81" w:rsidRPr="002C0238" w:rsidRDefault="004C3C81" w:rsidP="7808C1C6">
            <w:pPr>
              <w:rPr>
                <w:sz w:val="20"/>
                <w:lang w:val="en-US"/>
              </w:rPr>
            </w:pPr>
          </w:p>
        </w:tc>
        <w:tc>
          <w:tcPr>
            <w:tcW w:w="692" w:type="dxa"/>
          </w:tcPr>
          <w:p w14:paraId="2CBD882C" w14:textId="0B73FB25" w:rsidR="004C3C81" w:rsidRPr="002C0238" w:rsidRDefault="2516C77D" w:rsidP="7808C1C6">
            <w:pPr>
              <w:jc w:val="center"/>
              <w:rPr>
                <w:sz w:val="20"/>
                <w:lang w:val="en-US"/>
              </w:rPr>
            </w:pPr>
            <w:r w:rsidRPr="5A839F1E">
              <w:rPr>
                <w:sz w:val="20"/>
                <w:lang w:val="en-US"/>
              </w:rPr>
              <w:t>0.80</w:t>
            </w:r>
          </w:p>
        </w:tc>
        <w:tc>
          <w:tcPr>
            <w:tcW w:w="692" w:type="dxa"/>
          </w:tcPr>
          <w:p w14:paraId="7E1DBA33" w14:textId="50C849C0" w:rsidR="004C3C81" w:rsidRPr="002C0238" w:rsidRDefault="2516C77D" w:rsidP="7808C1C6">
            <w:pPr>
              <w:jc w:val="center"/>
              <w:rPr>
                <w:sz w:val="20"/>
                <w:lang w:val="en-US"/>
              </w:rPr>
            </w:pPr>
            <w:r w:rsidRPr="5A839F1E">
              <w:rPr>
                <w:sz w:val="20"/>
                <w:lang w:val="en-US"/>
              </w:rPr>
              <w:t>0.80</w:t>
            </w:r>
          </w:p>
        </w:tc>
        <w:tc>
          <w:tcPr>
            <w:tcW w:w="692" w:type="dxa"/>
          </w:tcPr>
          <w:p w14:paraId="557D3BE6" w14:textId="1B622636" w:rsidR="004C3C81" w:rsidRPr="002C0238" w:rsidRDefault="2516C77D" w:rsidP="7808C1C6">
            <w:pPr>
              <w:jc w:val="center"/>
              <w:rPr>
                <w:sz w:val="20"/>
                <w:lang w:val="en-US"/>
              </w:rPr>
            </w:pPr>
            <w:r w:rsidRPr="5A839F1E">
              <w:rPr>
                <w:sz w:val="20"/>
                <w:lang w:val="en-US"/>
              </w:rPr>
              <w:t>0.50</w:t>
            </w:r>
          </w:p>
        </w:tc>
        <w:tc>
          <w:tcPr>
            <w:tcW w:w="692" w:type="dxa"/>
          </w:tcPr>
          <w:p w14:paraId="406FCCAF" w14:textId="58F05AA7" w:rsidR="004C3C81" w:rsidRPr="002C0238" w:rsidRDefault="2516C77D" w:rsidP="7808C1C6">
            <w:pPr>
              <w:jc w:val="center"/>
              <w:rPr>
                <w:sz w:val="20"/>
                <w:lang w:val="en-US"/>
              </w:rPr>
            </w:pPr>
            <w:r w:rsidRPr="5A839F1E">
              <w:rPr>
                <w:sz w:val="20"/>
                <w:lang w:val="en-US"/>
              </w:rPr>
              <w:t>1.00</w:t>
            </w:r>
          </w:p>
        </w:tc>
      </w:tr>
      <w:tr w:rsidR="004C3C81" w:rsidRPr="002C0238" w14:paraId="784832C9" w14:textId="77777777" w:rsidTr="5A839F1E">
        <w:trPr>
          <w:jc w:val="center"/>
        </w:trPr>
        <w:tc>
          <w:tcPr>
            <w:tcW w:w="680" w:type="dxa"/>
          </w:tcPr>
          <w:p w14:paraId="1814033F" w14:textId="77777777" w:rsidR="004C3C81" w:rsidRPr="002C0238" w:rsidRDefault="004C3C81" w:rsidP="004C3C81">
            <w:pPr>
              <w:jc w:val="left"/>
              <w:rPr>
                <w:sz w:val="20"/>
                <w:lang w:val="en-US"/>
              </w:rPr>
            </w:pPr>
            <w:r w:rsidRPr="002C0238">
              <w:rPr>
                <w:sz w:val="20"/>
                <w:lang w:val="en-US"/>
              </w:rPr>
              <w:t>4</w:t>
            </w:r>
          </w:p>
        </w:tc>
        <w:tc>
          <w:tcPr>
            <w:tcW w:w="5387" w:type="dxa"/>
          </w:tcPr>
          <w:p w14:paraId="52CD46D3" w14:textId="4CD0AD79" w:rsidR="004C3C81" w:rsidRPr="002C0238" w:rsidRDefault="612F79B0" w:rsidP="7808C1C6">
            <w:pPr>
              <w:rPr>
                <w:sz w:val="20"/>
                <w:lang w:val="en-US"/>
              </w:rPr>
            </w:pPr>
            <w:r w:rsidRPr="7808C1C6">
              <w:rPr>
                <w:sz w:val="20"/>
                <w:lang w:val="en-US"/>
              </w:rPr>
              <w:t>Which artists have the most popular songs on TikTok</w:t>
            </w:r>
          </w:p>
        </w:tc>
        <w:tc>
          <w:tcPr>
            <w:tcW w:w="692" w:type="dxa"/>
          </w:tcPr>
          <w:p w14:paraId="2822FCAC" w14:textId="404B2F29" w:rsidR="004C3C81" w:rsidRPr="002C0238" w:rsidRDefault="612F79B0" w:rsidP="7808C1C6">
            <w:pPr>
              <w:jc w:val="center"/>
              <w:rPr>
                <w:sz w:val="20"/>
                <w:lang w:val="en-US"/>
              </w:rPr>
            </w:pPr>
            <w:r w:rsidRPr="7808C1C6">
              <w:rPr>
                <w:sz w:val="20"/>
                <w:lang w:val="en-US"/>
              </w:rPr>
              <w:t>0.80</w:t>
            </w:r>
          </w:p>
        </w:tc>
        <w:tc>
          <w:tcPr>
            <w:tcW w:w="692" w:type="dxa"/>
          </w:tcPr>
          <w:p w14:paraId="61441B2A" w14:textId="5CB69487" w:rsidR="004C3C81" w:rsidRPr="002C0238" w:rsidRDefault="612F79B0" w:rsidP="7808C1C6">
            <w:pPr>
              <w:jc w:val="center"/>
              <w:rPr>
                <w:sz w:val="20"/>
                <w:lang w:val="en-US"/>
              </w:rPr>
            </w:pPr>
            <w:r w:rsidRPr="7808C1C6">
              <w:rPr>
                <w:sz w:val="20"/>
                <w:lang w:val="en-US"/>
              </w:rPr>
              <w:t>0.80</w:t>
            </w:r>
          </w:p>
        </w:tc>
        <w:tc>
          <w:tcPr>
            <w:tcW w:w="692" w:type="dxa"/>
          </w:tcPr>
          <w:p w14:paraId="0CD2FB71" w14:textId="047E105F" w:rsidR="004C3C81" w:rsidRPr="002C0238" w:rsidRDefault="612F79B0" w:rsidP="7808C1C6">
            <w:pPr>
              <w:jc w:val="center"/>
              <w:rPr>
                <w:sz w:val="20"/>
                <w:lang w:val="en-US"/>
              </w:rPr>
            </w:pPr>
            <w:r w:rsidRPr="7808C1C6">
              <w:rPr>
                <w:sz w:val="20"/>
                <w:lang w:val="en-US"/>
              </w:rPr>
              <w:t>0.50</w:t>
            </w:r>
          </w:p>
        </w:tc>
        <w:tc>
          <w:tcPr>
            <w:tcW w:w="692" w:type="dxa"/>
          </w:tcPr>
          <w:p w14:paraId="1504E815" w14:textId="51CAFECE" w:rsidR="004C3C81" w:rsidRPr="002C0238" w:rsidRDefault="612F79B0" w:rsidP="7808C1C6">
            <w:pPr>
              <w:jc w:val="center"/>
              <w:rPr>
                <w:sz w:val="20"/>
                <w:lang w:val="en-US"/>
              </w:rPr>
            </w:pPr>
            <w:r w:rsidRPr="7808C1C6">
              <w:rPr>
                <w:sz w:val="20"/>
                <w:lang w:val="en-US"/>
              </w:rPr>
              <w:t>1.00</w:t>
            </w:r>
          </w:p>
        </w:tc>
      </w:tr>
      <w:tr w:rsidR="004C3C81" w:rsidRPr="002C0238" w14:paraId="1DD2294A" w14:textId="77777777" w:rsidTr="5A839F1E">
        <w:trPr>
          <w:trHeight w:val="930"/>
          <w:jc w:val="center"/>
        </w:trPr>
        <w:tc>
          <w:tcPr>
            <w:tcW w:w="680" w:type="dxa"/>
          </w:tcPr>
          <w:p w14:paraId="04D13BF7" w14:textId="77777777" w:rsidR="004C3C81" w:rsidRPr="002C0238" w:rsidRDefault="004C3C81" w:rsidP="004C3C81">
            <w:pPr>
              <w:jc w:val="left"/>
              <w:rPr>
                <w:sz w:val="20"/>
                <w:lang w:val="en-US"/>
              </w:rPr>
            </w:pPr>
            <w:r w:rsidRPr="002C0238">
              <w:rPr>
                <w:sz w:val="20"/>
                <w:lang w:val="en-US"/>
              </w:rPr>
              <w:t>5</w:t>
            </w:r>
          </w:p>
        </w:tc>
        <w:tc>
          <w:tcPr>
            <w:tcW w:w="5387" w:type="dxa"/>
          </w:tcPr>
          <w:p w14:paraId="42B0CB20" w14:textId="525FC213" w:rsidR="004C3C81" w:rsidRPr="002C0238" w:rsidRDefault="0B616137" w:rsidP="7808C1C6">
            <w:pPr>
              <w:rPr>
                <w:sz w:val="20"/>
                <w:lang w:val="en-US"/>
              </w:rPr>
            </w:pPr>
            <w:r w:rsidRPr="7808C1C6">
              <w:rPr>
                <w:sz w:val="20"/>
                <w:lang w:val="en-US"/>
              </w:rPr>
              <w:t xml:space="preserve">Which </w:t>
            </w:r>
            <w:r w:rsidR="0011D6C0" w:rsidRPr="7808C1C6">
              <w:rPr>
                <w:sz w:val="20"/>
                <w:lang w:val="en-US"/>
              </w:rPr>
              <w:t>organizations</w:t>
            </w:r>
            <w:r w:rsidRPr="7808C1C6">
              <w:rPr>
                <w:sz w:val="20"/>
                <w:lang w:val="en-US"/>
              </w:rPr>
              <w:t xml:space="preserve"> have partnered with TikTok to promote mental health awareness</w:t>
            </w:r>
          </w:p>
          <w:p w14:paraId="69F6186B" w14:textId="1F090767" w:rsidR="004C3C81" w:rsidRPr="002C0238" w:rsidRDefault="004C3C81" w:rsidP="7808C1C6">
            <w:pPr>
              <w:rPr>
                <w:sz w:val="20"/>
                <w:lang w:val="en-US"/>
              </w:rPr>
            </w:pPr>
          </w:p>
        </w:tc>
        <w:tc>
          <w:tcPr>
            <w:tcW w:w="692" w:type="dxa"/>
          </w:tcPr>
          <w:p w14:paraId="2113A8B9" w14:textId="5B7FBAA1" w:rsidR="004C3C81" w:rsidRPr="002C0238" w:rsidRDefault="69251E9B" w:rsidP="7808C1C6">
            <w:pPr>
              <w:jc w:val="center"/>
              <w:rPr>
                <w:sz w:val="20"/>
                <w:lang w:val="en-US"/>
              </w:rPr>
            </w:pPr>
            <w:r w:rsidRPr="7808C1C6">
              <w:rPr>
                <w:sz w:val="20"/>
                <w:lang w:val="en-US"/>
              </w:rPr>
              <w:t>0.20</w:t>
            </w:r>
          </w:p>
        </w:tc>
        <w:tc>
          <w:tcPr>
            <w:tcW w:w="692" w:type="dxa"/>
          </w:tcPr>
          <w:p w14:paraId="0A3C919C" w14:textId="00D71D8B" w:rsidR="004C3C81" w:rsidRPr="002C0238" w:rsidRDefault="69251E9B" w:rsidP="7808C1C6">
            <w:pPr>
              <w:jc w:val="center"/>
              <w:rPr>
                <w:sz w:val="20"/>
                <w:lang w:val="en-US"/>
              </w:rPr>
            </w:pPr>
            <w:r w:rsidRPr="7808C1C6">
              <w:rPr>
                <w:sz w:val="20"/>
                <w:lang w:val="en-US"/>
              </w:rPr>
              <w:t>0.20</w:t>
            </w:r>
          </w:p>
        </w:tc>
        <w:tc>
          <w:tcPr>
            <w:tcW w:w="692" w:type="dxa"/>
          </w:tcPr>
          <w:p w14:paraId="50AABD53" w14:textId="23C0F359" w:rsidR="004C3C81" w:rsidRPr="002C0238" w:rsidRDefault="635429A4" w:rsidP="7808C1C6">
            <w:pPr>
              <w:jc w:val="center"/>
              <w:rPr>
                <w:sz w:val="20"/>
                <w:lang w:val="en-US"/>
              </w:rPr>
            </w:pPr>
            <w:r w:rsidRPr="5A839F1E">
              <w:rPr>
                <w:sz w:val="20"/>
                <w:lang w:val="en-US"/>
              </w:rPr>
              <w:t>0.</w:t>
            </w:r>
            <w:r w:rsidR="7156D6C7" w:rsidRPr="5A839F1E">
              <w:rPr>
                <w:sz w:val="20"/>
                <w:lang w:val="en-US"/>
              </w:rPr>
              <w:t>3</w:t>
            </w:r>
            <w:r w:rsidRPr="5A839F1E">
              <w:rPr>
                <w:sz w:val="20"/>
                <w:lang w:val="en-US"/>
              </w:rPr>
              <w:t>0</w:t>
            </w:r>
          </w:p>
        </w:tc>
        <w:tc>
          <w:tcPr>
            <w:tcW w:w="692" w:type="dxa"/>
          </w:tcPr>
          <w:p w14:paraId="412E0713" w14:textId="4D33E192" w:rsidR="004C3C81" w:rsidRPr="002C0238" w:rsidRDefault="635429A4" w:rsidP="7808C1C6">
            <w:pPr>
              <w:jc w:val="center"/>
              <w:rPr>
                <w:sz w:val="20"/>
                <w:lang w:val="en-US"/>
              </w:rPr>
            </w:pPr>
            <w:r w:rsidRPr="5A839F1E">
              <w:rPr>
                <w:sz w:val="20"/>
                <w:lang w:val="en-US"/>
              </w:rPr>
              <w:t>0.</w:t>
            </w:r>
            <w:r w:rsidR="3335C6EF" w:rsidRPr="5A839F1E">
              <w:rPr>
                <w:sz w:val="20"/>
                <w:lang w:val="en-US"/>
              </w:rPr>
              <w:t>6</w:t>
            </w:r>
            <w:r w:rsidRPr="5A839F1E">
              <w:rPr>
                <w:sz w:val="20"/>
                <w:lang w:val="en-US"/>
              </w:rPr>
              <w:t>0</w:t>
            </w:r>
          </w:p>
        </w:tc>
      </w:tr>
      <w:tr w:rsidR="004C3C81" w:rsidRPr="002C0238" w14:paraId="4B124BC4" w14:textId="77777777" w:rsidTr="5A839F1E">
        <w:trPr>
          <w:jc w:val="center"/>
        </w:trPr>
        <w:tc>
          <w:tcPr>
            <w:tcW w:w="680" w:type="dxa"/>
          </w:tcPr>
          <w:p w14:paraId="2286B701" w14:textId="13F800B4" w:rsidR="004C3C81" w:rsidRPr="002C0238" w:rsidRDefault="5F747A82" w:rsidP="41C016BC">
            <w:pPr>
              <w:jc w:val="left"/>
              <w:rPr>
                <w:sz w:val="20"/>
                <w:lang w:val="en-US"/>
              </w:rPr>
            </w:pPr>
            <w:r w:rsidRPr="5A839F1E">
              <w:rPr>
                <w:sz w:val="20"/>
                <w:lang w:val="en-US"/>
              </w:rPr>
              <w:t>6</w:t>
            </w:r>
          </w:p>
        </w:tc>
        <w:tc>
          <w:tcPr>
            <w:tcW w:w="5387" w:type="dxa"/>
          </w:tcPr>
          <w:p w14:paraId="252760E8" w14:textId="773FF2AD" w:rsidR="004C3C81" w:rsidRPr="002C0238" w:rsidRDefault="6DC96F2A" w:rsidP="5A839F1E">
            <w:pPr>
              <w:rPr>
                <w:sz w:val="20"/>
                <w:lang w:val="en-US"/>
              </w:rPr>
            </w:pPr>
            <w:r w:rsidRPr="5A839F1E">
              <w:rPr>
                <w:sz w:val="20"/>
                <w:lang w:val="en-US"/>
              </w:rPr>
              <w:t>Which rappers have gone viral on TikTok</w:t>
            </w:r>
          </w:p>
        </w:tc>
        <w:tc>
          <w:tcPr>
            <w:tcW w:w="692" w:type="dxa"/>
          </w:tcPr>
          <w:p w14:paraId="72BD58F4" w14:textId="3EFEA27B" w:rsidR="004C3C81" w:rsidRPr="002C0238" w:rsidRDefault="6DC96F2A" w:rsidP="41C016BC">
            <w:pPr>
              <w:jc w:val="center"/>
              <w:rPr>
                <w:sz w:val="20"/>
                <w:lang w:val="en-US"/>
              </w:rPr>
            </w:pPr>
            <w:r w:rsidRPr="5A839F1E">
              <w:rPr>
                <w:sz w:val="20"/>
                <w:lang w:val="en-US"/>
              </w:rPr>
              <w:t>1.00</w:t>
            </w:r>
          </w:p>
        </w:tc>
        <w:tc>
          <w:tcPr>
            <w:tcW w:w="692" w:type="dxa"/>
          </w:tcPr>
          <w:p w14:paraId="650A7D14" w14:textId="338ECBC4" w:rsidR="004C3C81" w:rsidRPr="002C0238" w:rsidRDefault="6DC96F2A" w:rsidP="41C016BC">
            <w:pPr>
              <w:jc w:val="center"/>
              <w:rPr>
                <w:sz w:val="20"/>
                <w:lang w:val="en-US"/>
              </w:rPr>
            </w:pPr>
            <w:r w:rsidRPr="5A839F1E">
              <w:rPr>
                <w:sz w:val="20"/>
                <w:lang w:val="en-US"/>
              </w:rPr>
              <w:t>1.00</w:t>
            </w:r>
          </w:p>
        </w:tc>
        <w:tc>
          <w:tcPr>
            <w:tcW w:w="692" w:type="dxa"/>
          </w:tcPr>
          <w:p w14:paraId="5E6D4C98" w14:textId="55F99EF8" w:rsidR="004C3C81" w:rsidRPr="002C0238" w:rsidRDefault="4D1DD456" w:rsidP="41C016BC">
            <w:pPr>
              <w:jc w:val="center"/>
              <w:rPr>
                <w:sz w:val="20"/>
                <w:lang w:val="en-US"/>
              </w:rPr>
            </w:pPr>
            <w:r w:rsidRPr="5A839F1E">
              <w:rPr>
                <w:sz w:val="20"/>
                <w:lang w:val="en-US"/>
              </w:rPr>
              <w:t>0.</w:t>
            </w:r>
            <w:r w:rsidR="2C411749" w:rsidRPr="5A839F1E">
              <w:rPr>
                <w:sz w:val="20"/>
                <w:lang w:val="en-US"/>
              </w:rPr>
              <w:t>50</w:t>
            </w:r>
          </w:p>
        </w:tc>
        <w:tc>
          <w:tcPr>
            <w:tcW w:w="692" w:type="dxa"/>
          </w:tcPr>
          <w:p w14:paraId="22204561" w14:textId="0355A200" w:rsidR="004C3C81" w:rsidRPr="002C0238" w:rsidRDefault="2C411749" w:rsidP="41C016BC">
            <w:pPr>
              <w:jc w:val="center"/>
              <w:rPr>
                <w:sz w:val="20"/>
                <w:lang w:val="en-US"/>
              </w:rPr>
            </w:pPr>
            <w:r w:rsidRPr="5A839F1E">
              <w:rPr>
                <w:sz w:val="20"/>
                <w:lang w:val="en-US"/>
              </w:rPr>
              <w:t>1.00</w:t>
            </w:r>
          </w:p>
        </w:tc>
      </w:tr>
      <w:tr w:rsidR="004C3C81" w:rsidRPr="002C0238" w14:paraId="3354766B" w14:textId="77777777" w:rsidTr="5A839F1E">
        <w:trPr>
          <w:jc w:val="center"/>
        </w:trPr>
        <w:tc>
          <w:tcPr>
            <w:tcW w:w="680" w:type="dxa"/>
          </w:tcPr>
          <w:p w14:paraId="17F17A84" w14:textId="465DD07F" w:rsidR="004C3C81" w:rsidRPr="002C0238" w:rsidRDefault="77847D93" w:rsidP="41C016BC">
            <w:pPr>
              <w:jc w:val="left"/>
              <w:rPr>
                <w:sz w:val="20"/>
                <w:lang w:val="en-US"/>
              </w:rPr>
            </w:pPr>
            <w:r w:rsidRPr="5A839F1E">
              <w:rPr>
                <w:sz w:val="20"/>
                <w:lang w:val="en-US"/>
              </w:rPr>
              <w:t>7</w:t>
            </w:r>
          </w:p>
        </w:tc>
        <w:tc>
          <w:tcPr>
            <w:tcW w:w="5387" w:type="dxa"/>
          </w:tcPr>
          <w:p w14:paraId="0BA441A9" w14:textId="6C616570" w:rsidR="004C3C81" w:rsidRPr="002C0238" w:rsidRDefault="216DD009" w:rsidP="5A839F1E">
            <w:pPr>
              <w:rPr>
                <w:sz w:val="20"/>
                <w:lang w:val="en-US"/>
              </w:rPr>
            </w:pPr>
            <w:r w:rsidRPr="5A839F1E">
              <w:rPr>
                <w:sz w:val="20"/>
                <w:lang w:val="en-US"/>
              </w:rPr>
              <w:t>What countries have raised privacy and safety concerns about TikTok</w:t>
            </w:r>
          </w:p>
          <w:p w14:paraId="25F5EB67" w14:textId="5F6E3D19" w:rsidR="004C3C81" w:rsidRPr="002C0238" w:rsidRDefault="004C3C81" w:rsidP="41C016BC">
            <w:pPr>
              <w:rPr>
                <w:sz w:val="20"/>
                <w:lang w:val="en-US"/>
              </w:rPr>
            </w:pPr>
          </w:p>
        </w:tc>
        <w:tc>
          <w:tcPr>
            <w:tcW w:w="692" w:type="dxa"/>
          </w:tcPr>
          <w:p w14:paraId="665492E7" w14:textId="47F67D87" w:rsidR="004C3C81" w:rsidRPr="002C0238" w:rsidRDefault="5D0FBA51" w:rsidP="41C016BC">
            <w:pPr>
              <w:jc w:val="center"/>
              <w:rPr>
                <w:sz w:val="20"/>
                <w:lang w:val="en-US"/>
              </w:rPr>
            </w:pPr>
            <w:r w:rsidRPr="5A839F1E">
              <w:rPr>
                <w:sz w:val="20"/>
                <w:lang w:val="en-US"/>
              </w:rPr>
              <w:t>0.20</w:t>
            </w:r>
          </w:p>
        </w:tc>
        <w:tc>
          <w:tcPr>
            <w:tcW w:w="692" w:type="dxa"/>
          </w:tcPr>
          <w:p w14:paraId="55948281" w14:textId="3252FF9E" w:rsidR="004C3C81" w:rsidRPr="002C0238" w:rsidRDefault="4CFB6C92" w:rsidP="41C016BC">
            <w:pPr>
              <w:jc w:val="center"/>
              <w:rPr>
                <w:sz w:val="20"/>
                <w:lang w:val="en-US"/>
              </w:rPr>
            </w:pPr>
            <w:r w:rsidRPr="5A839F1E">
              <w:rPr>
                <w:sz w:val="20"/>
                <w:lang w:val="en-US"/>
              </w:rPr>
              <w:t>0.20</w:t>
            </w:r>
          </w:p>
        </w:tc>
        <w:tc>
          <w:tcPr>
            <w:tcW w:w="692" w:type="dxa"/>
          </w:tcPr>
          <w:p w14:paraId="3D5F7FDB" w14:textId="5810660E" w:rsidR="004C3C81" w:rsidRPr="002C0238" w:rsidRDefault="2960B81A" w:rsidP="41C016BC">
            <w:pPr>
              <w:jc w:val="center"/>
              <w:rPr>
                <w:sz w:val="20"/>
                <w:lang w:val="en-US"/>
              </w:rPr>
            </w:pPr>
            <w:r w:rsidRPr="5A839F1E">
              <w:rPr>
                <w:sz w:val="20"/>
                <w:lang w:val="en-US"/>
              </w:rPr>
              <w:t>0</w:t>
            </w:r>
            <w:r w:rsidR="6EA189EE" w:rsidRPr="5A839F1E">
              <w:rPr>
                <w:sz w:val="20"/>
                <w:lang w:val="en-US"/>
              </w:rPr>
              <w:t>.20</w:t>
            </w:r>
          </w:p>
        </w:tc>
        <w:tc>
          <w:tcPr>
            <w:tcW w:w="692" w:type="dxa"/>
          </w:tcPr>
          <w:p w14:paraId="13B8CB1B" w14:textId="0D1D611B" w:rsidR="004C3C81" w:rsidRPr="002C0238" w:rsidRDefault="6EA189EE" w:rsidP="41C016BC">
            <w:pPr>
              <w:jc w:val="center"/>
              <w:rPr>
                <w:sz w:val="20"/>
                <w:lang w:val="en-US"/>
              </w:rPr>
            </w:pPr>
            <w:r w:rsidRPr="5A839F1E">
              <w:rPr>
                <w:sz w:val="20"/>
                <w:lang w:val="en-US"/>
              </w:rPr>
              <w:t>0.40</w:t>
            </w:r>
          </w:p>
        </w:tc>
      </w:tr>
      <w:tr w:rsidR="004C3C81" w:rsidRPr="002C0238" w14:paraId="33EEAFD2" w14:textId="77777777" w:rsidTr="5A839F1E">
        <w:trPr>
          <w:jc w:val="center"/>
        </w:trPr>
        <w:tc>
          <w:tcPr>
            <w:tcW w:w="680" w:type="dxa"/>
          </w:tcPr>
          <w:p w14:paraId="4A4FB5C5" w14:textId="77777777" w:rsidR="004C3C81" w:rsidRPr="002C0238" w:rsidRDefault="004C3C81" w:rsidP="004C3C81">
            <w:pPr>
              <w:jc w:val="left"/>
              <w:rPr>
                <w:sz w:val="20"/>
                <w:lang w:val="en-US"/>
              </w:rPr>
            </w:pPr>
            <w:r w:rsidRPr="002C0238">
              <w:rPr>
                <w:sz w:val="20"/>
                <w:lang w:val="en-US"/>
              </w:rPr>
              <w:t>8</w:t>
            </w:r>
          </w:p>
        </w:tc>
        <w:tc>
          <w:tcPr>
            <w:tcW w:w="5387" w:type="dxa"/>
          </w:tcPr>
          <w:p w14:paraId="6EFD2AAB" w14:textId="0C2625DD" w:rsidR="004C3C81" w:rsidRPr="002C0238" w:rsidRDefault="47D962C5" w:rsidP="41C016BC">
            <w:pPr>
              <w:rPr>
                <w:sz w:val="20"/>
                <w:lang w:val="en-US"/>
              </w:rPr>
            </w:pPr>
            <w:r w:rsidRPr="5A839F1E">
              <w:rPr>
                <w:sz w:val="20"/>
                <w:lang w:val="en-US"/>
              </w:rPr>
              <w:t>What are the names of some female TikTok content creators</w:t>
            </w:r>
          </w:p>
        </w:tc>
        <w:tc>
          <w:tcPr>
            <w:tcW w:w="692" w:type="dxa"/>
          </w:tcPr>
          <w:p w14:paraId="015AD5BD" w14:textId="3DB2974C" w:rsidR="004C3C81" w:rsidRPr="002C0238" w:rsidRDefault="43C22B5A" w:rsidP="41C016BC">
            <w:pPr>
              <w:jc w:val="center"/>
              <w:rPr>
                <w:sz w:val="20"/>
                <w:lang w:val="en-US"/>
              </w:rPr>
            </w:pPr>
            <w:r w:rsidRPr="41C016BC">
              <w:rPr>
                <w:sz w:val="20"/>
                <w:lang w:val="en-US"/>
              </w:rPr>
              <w:t>0.60</w:t>
            </w:r>
          </w:p>
        </w:tc>
        <w:tc>
          <w:tcPr>
            <w:tcW w:w="692" w:type="dxa"/>
          </w:tcPr>
          <w:p w14:paraId="14C671A1" w14:textId="089098E1" w:rsidR="004C3C81" w:rsidRPr="002C0238" w:rsidRDefault="43C22B5A" w:rsidP="41C016BC">
            <w:pPr>
              <w:jc w:val="center"/>
              <w:rPr>
                <w:sz w:val="20"/>
                <w:lang w:val="en-US"/>
              </w:rPr>
            </w:pPr>
            <w:r w:rsidRPr="41C016BC">
              <w:rPr>
                <w:sz w:val="20"/>
                <w:lang w:val="en-US"/>
              </w:rPr>
              <w:t>0.60</w:t>
            </w:r>
          </w:p>
        </w:tc>
        <w:tc>
          <w:tcPr>
            <w:tcW w:w="692" w:type="dxa"/>
          </w:tcPr>
          <w:p w14:paraId="1C01E949" w14:textId="1CEA6C82" w:rsidR="004C3C81" w:rsidRPr="002C0238" w:rsidRDefault="43C22B5A" w:rsidP="41C016BC">
            <w:pPr>
              <w:jc w:val="center"/>
              <w:rPr>
                <w:sz w:val="20"/>
                <w:lang w:val="en-US"/>
              </w:rPr>
            </w:pPr>
            <w:r w:rsidRPr="41C016BC">
              <w:rPr>
                <w:sz w:val="20"/>
                <w:lang w:val="en-US"/>
              </w:rPr>
              <w:t>0.30</w:t>
            </w:r>
          </w:p>
        </w:tc>
        <w:tc>
          <w:tcPr>
            <w:tcW w:w="692" w:type="dxa"/>
          </w:tcPr>
          <w:p w14:paraId="105F528D" w14:textId="3D90D2EA" w:rsidR="004C3C81" w:rsidRPr="002C0238" w:rsidRDefault="43C22B5A" w:rsidP="41C016BC">
            <w:pPr>
              <w:jc w:val="center"/>
              <w:rPr>
                <w:sz w:val="20"/>
                <w:lang w:val="en-US"/>
              </w:rPr>
            </w:pPr>
            <w:r w:rsidRPr="41C016BC">
              <w:rPr>
                <w:sz w:val="20"/>
                <w:lang w:val="en-US"/>
              </w:rPr>
              <w:t>0.60</w:t>
            </w:r>
          </w:p>
        </w:tc>
      </w:tr>
      <w:tr w:rsidR="004C3C81" w:rsidRPr="002C0238" w14:paraId="0029DC57" w14:textId="77777777" w:rsidTr="5A839F1E">
        <w:trPr>
          <w:jc w:val="center"/>
        </w:trPr>
        <w:tc>
          <w:tcPr>
            <w:tcW w:w="680" w:type="dxa"/>
          </w:tcPr>
          <w:p w14:paraId="66DBDD25" w14:textId="77777777" w:rsidR="004C3C81" w:rsidRPr="002C0238" w:rsidRDefault="004C3C81" w:rsidP="004C3C81">
            <w:pPr>
              <w:jc w:val="left"/>
              <w:rPr>
                <w:sz w:val="20"/>
                <w:lang w:val="en-US"/>
              </w:rPr>
            </w:pPr>
            <w:r w:rsidRPr="002C0238">
              <w:rPr>
                <w:sz w:val="20"/>
                <w:lang w:val="en-US"/>
              </w:rPr>
              <w:t>9</w:t>
            </w:r>
          </w:p>
        </w:tc>
        <w:tc>
          <w:tcPr>
            <w:tcW w:w="5387" w:type="dxa"/>
          </w:tcPr>
          <w:p w14:paraId="1BBFD270" w14:textId="63339AD4" w:rsidR="004C3C81" w:rsidRPr="002C0238" w:rsidRDefault="2ED05E08" w:rsidP="41C016BC">
            <w:pPr>
              <w:rPr>
                <w:sz w:val="20"/>
                <w:lang w:val="en-US"/>
              </w:rPr>
            </w:pPr>
            <w:r w:rsidRPr="5A839F1E">
              <w:rPr>
                <w:sz w:val="20"/>
                <w:lang w:val="en-US"/>
              </w:rPr>
              <w:t>Which TikTok influencers have made lip sync video content</w:t>
            </w:r>
          </w:p>
        </w:tc>
        <w:tc>
          <w:tcPr>
            <w:tcW w:w="692" w:type="dxa"/>
          </w:tcPr>
          <w:p w14:paraId="28F8C365" w14:textId="2E5F5AD0" w:rsidR="004C3C81" w:rsidRPr="002C0238" w:rsidRDefault="0B1187A2" w:rsidP="41C016BC">
            <w:pPr>
              <w:jc w:val="center"/>
              <w:rPr>
                <w:sz w:val="20"/>
                <w:lang w:val="en-US"/>
              </w:rPr>
            </w:pPr>
            <w:r w:rsidRPr="41C016BC">
              <w:rPr>
                <w:sz w:val="20"/>
                <w:lang w:val="en-US"/>
              </w:rPr>
              <w:t>0.40</w:t>
            </w:r>
          </w:p>
        </w:tc>
        <w:tc>
          <w:tcPr>
            <w:tcW w:w="692" w:type="dxa"/>
          </w:tcPr>
          <w:p w14:paraId="6A6CAFB6" w14:textId="72DDE4BD" w:rsidR="004C3C81" w:rsidRPr="002C0238" w:rsidRDefault="0B1187A2" w:rsidP="41C016BC">
            <w:pPr>
              <w:jc w:val="center"/>
              <w:rPr>
                <w:sz w:val="20"/>
                <w:lang w:val="en-US"/>
              </w:rPr>
            </w:pPr>
            <w:r w:rsidRPr="41C016BC">
              <w:rPr>
                <w:sz w:val="20"/>
                <w:lang w:val="en-US"/>
              </w:rPr>
              <w:t>0.40</w:t>
            </w:r>
          </w:p>
        </w:tc>
        <w:tc>
          <w:tcPr>
            <w:tcW w:w="692" w:type="dxa"/>
          </w:tcPr>
          <w:p w14:paraId="669DD7E5" w14:textId="5176418C" w:rsidR="004C3C81" w:rsidRPr="002C0238" w:rsidRDefault="0B1187A2" w:rsidP="41C016BC">
            <w:pPr>
              <w:jc w:val="center"/>
              <w:rPr>
                <w:sz w:val="20"/>
                <w:lang w:val="en-US"/>
              </w:rPr>
            </w:pPr>
            <w:r w:rsidRPr="41C016BC">
              <w:rPr>
                <w:sz w:val="20"/>
                <w:lang w:val="en-US"/>
              </w:rPr>
              <w:t>0.40</w:t>
            </w:r>
          </w:p>
        </w:tc>
        <w:tc>
          <w:tcPr>
            <w:tcW w:w="692" w:type="dxa"/>
          </w:tcPr>
          <w:p w14:paraId="507052EB" w14:textId="7A4254C8" w:rsidR="004C3C81" w:rsidRPr="002C0238" w:rsidRDefault="0B1187A2" w:rsidP="41C016BC">
            <w:pPr>
              <w:jc w:val="center"/>
              <w:rPr>
                <w:sz w:val="20"/>
                <w:lang w:val="en-US"/>
              </w:rPr>
            </w:pPr>
            <w:r w:rsidRPr="41C016BC">
              <w:rPr>
                <w:sz w:val="20"/>
                <w:lang w:val="en-US"/>
              </w:rPr>
              <w:t>0.80</w:t>
            </w:r>
          </w:p>
        </w:tc>
      </w:tr>
      <w:tr w:rsidR="004C3C81" w:rsidRPr="002C0238" w14:paraId="5924359F" w14:textId="77777777" w:rsidTr="5A839F1E">
        <w:trPr>
          <w:jc w:val="center"/>
        </w:trPr>
        <w:tc>
          <w:tcPr>
            <w:tcW w:w="680" w:type="dxa"/>
          </w:tcPr>
          <w:p w14:paraId="60F69659" w14:textId="77777777" w:rsidR="004C3C81" w:rsidRPr="002C0238" w:rsidRDefault="004C3C81" w:rsidP="004C3C81">
            <w:pPr>
              <w:jc w:val="left"/>
              <w:rPr>
                <w:sz w:val="20"/>
                <w:lang w:val="en-US"/>
              </w:rPr>
            </w:pPr>
            <w:r w:rsidRPr="002C0238">
              <w:rPr>
                <w:sz w:val="20"/>
                <w:lang w:val="en-US"/>
              </w:rPr>
              <w:t>10</w:t>
            </w:r>
          </w:p>
        </w:tc>
        <w:tc>
          <w:tcPr>
            <w:tcW w:w="5387" w:type="dxa"/>
          </w:tcPr>
          <w:p w14:paraId="6EF2BCA2" w14:textId="4B53363B" w:rsidR="004C3C81" w:rsidRPr="002C0238" w:rsidRDefault="66E07B15" w:rsidP="41C016BC">
            <w:pPr>
              <w:rPr>
                <w:sz w:val="20"/>
                <w:lang w:val="en-US"/>
              </w:rPr>
            </w:pPr>
            <w:r w:rsidRPr="5A839F1E">
              <w:rPr>
                <w:sz w:val="20"/>
                <w:lang w:val="en-US"/>
              </w:rPr>
              <w:t>What</w:t>
            </w:r>
            <w:r w:rsidR="1843E88F" w:rsidRPr="5A839F1E">
              <w:rPr>
                <w:sz w:val="20"/>
                <w:lang w:val="en-US"/>
              </w:rPr>
              <w:t xml:space="preserve"> </w:t>
            </w:r>
            <w:proofErr w:type="spellStart"/>
            <w:r w:rsidR="1843E88F" w:rsidRPr="5A839F1E">
              <w:rPr>
                <w:sz w:val="20"/>
                <w:lang w:val="en-US"/>
              </w:rPr>
              <w:t>organistaions</w:t>
            </w:r>
            <w:proofErr w:type="spellEnd"/>
            <w:r w:rsidR="1843E88F" w:rsidRPr="5A839F1E">
              <w:rPr>
                <w:sz w:val="20"/>
                <w:lang w:val="en-US"/>
              </w:rPr>
              <w:t xml:space="preserve"> </w:t>
            </w:r>
            <w:r w:rsidRPr="5A839F1E">
              <w:rPr>
                <w:sz w:val="20"/>
                <w:lang w:val="en-US"/>
              </w:rPr>
              <w:t>acknowledged the social media influence of TikTok</w:t>
            </w:r>
          </w:p>
        </w:tc>
        <w:tc>
          <w:tcPr>
            <w:tcW w:w="692" w:type="dxa"/>
          </w:tcPr>
          <w:p w14:paraId="713B7514" w14:textId="0D090312" w:rsidR="004C3C81" w:rsidRPr="002C0238" w:rsidRDefault="1B391F7A" w:rsidP="41C016BC">
            <w:pPr>
              <w:jc w:val="center"/>
              <w:rPr>
                <w:sz w:val="20"/>
                <w:lang w:val="en-US"/>
              </w:rPr>
            </w:pPr>
            <w:r w:rsidRPr="41C016BC">
              <w:rPr>
                <w:sz w:val="20"/>
                <w:lang w:val="en-US"/>
              </w:rPr>
              <w:t>0.80</w:t>
            </w:r>
          </w:p>
        </w:tc>
        <w:tc>
          <w:tcPr>
            <w:tcW w:w="692" w:type="dxa"/>
          </w:tcPr>
          <w:p w14:paraId="11078591" w14:textId="5AD381F9" w:rsidR="004C3C81" w:rsidRPr="002C0238" w:rsidRDefault="1B391F7A" w:rsidP="41C016BC">
            <w:pPr>
              <w:jc w:val="center"/>
              <w:rPr>
                <w:sz w:val="20"/>
                <w:lang w:val="en-US"/>
              </w:rPr>
            </w:pPr>
            <w:r w:rsidRPr="41C016BC">
              <w:rPr>
                <w:sz w:val="20"/>
                <w:lang w:val="en-US"/>
              </w:rPr>
              <w:t>0.80</w:t>
            </w:r>
          </w:p>
        </w:tc>
        <w:tc>
          <w:tcPr>
            <w:tcW w:w="692" w:type="dxa"/>
          </w:tcPr>
          <w:p w14:paraId="689BC48B" w14:textId="6C84FE2F" w:rsidR="004C3C81" w:rsidRPr="002C0238" w:rsidRDefault="1B391F7A" w:rsidP="41C016BC">
            <w:pPr>
              <w:jc w:val="center"/>
              <w:rPr>
                <w:sz w:val="20"/>
                <w:lang w:val="en-US"/>
              </w:rPr>
            </w:pPr>
            <w:r w:rsidRPr="41C016BC">
              <w:rPr>
                <w:sz w:val="20"/>
                <w:lang w:val="en-US"/>
              </w:rPr>
              <w:t>0.50</w:t>
            </w:r>
          </w:p>
        </w:tc>
        <w:tc>
          <w:tcPr>
            <w:tcW w:w="692" w:type="dxa"/>
          </w:tcPr>
          <w:p w14:paraId="3AD00387" w14:textId="704205BA" w:rsidR="004C3C81" w:rsidRPr="002C0238" w:rsidRDefault="1B391F7A" w:rsidP="41C016BC">
            <w:pPr>
              <w:jc w:val="center"/>
              <w:rPr>
                <w:sz w:val="20"/>
                <w:lang w:val="en-US"/>
              </w:rPr>
            </w:pPr>
            <w:r w:rsidRPr="41C016BC">
              <w:rPr>
                <w:sz w:val="20"/>
                <w:lang w:val="en-US"/>
              </w:rPr>
              <w:t>1.00</w:t>
            </w:r>
          </w:p>
        </w:tc>
      </w:tr>
      <w:tr w:rsidR="004C3C81" w:rsidRPr="002C0238" w14:paraId="14685507" w14:textId="77777777" w:rsidTr="5A839F1E">
        <w:trPr>
          <w:jc w:val="center"/>
        </w:trPr>
        <w:tc>
          <w:tcPr>
            <w:tcW w:w="680" w:type="dxa"/>
          </w:tcPr>
          <w:p w14:paraId="5D29FDF6" w14:textId="77777777" w:rsidR="004C3C81" w:rsidRPr="002C0238" w:rsidRDefault="004C3C81" w:rsidP="004C3C81">
            <w:pPr>
              <w:jc w:val="left"/>
              <w:rPr>
                <w:sz w:val="20"/>
                <w:lang w:val="en-US"/>
              </w:rPr>
            </w:pPr>
            <w:r w:rsidRPr="002C0238">
              <w:rPr>
                <w:sz w:val="20"/>
                <w:lang w:val="en-US"/>
              </w:rPr>
              <w:t>11</w:t>
            </w:r>
          </w:p>
        </w:tc>
        <w:tc>
          <w:tcPr>
            <w:tcW w:w="5387" w:type="dxa"/>
          </w:tcPr>
          <w:p w14:paraId="2F00A11B" w14:textId="5F42CEDB" w:rsidR="004C3C81" w:rsidRPr="002C0238" w:rsidRDefault="0C97708A" w:rsidP="41C016BC">
            <w:pPr>
              <w:rPr>
                <w:sz w:val="20"/>
                <w:lang w:val="en-US"/>
              </w:rPr>
            </w:pPr>
            <w:r w:rsidRPr="41C016BC">
              <w:rPr>
                <w:sz w:val="20"/>
                <w:lang w:val="en-US"/>
              </w:rPr>
              <w:t xml:space="preserve">When were popular </w:t>
            </w:r>
            <w:proofErr w:type="spellStart"/>
            <w:r w:rsidRPr="41C016BC">
              <w:rPr>
                <w:sz w:val="20"/>
                <w:lang w:val="en-US"/>
              </w:rPr>
              <w:t>TiTok</w:t>
            </w:r>
            <w:proofErr w:type="spellEnd"/>
            <w:r w:rsidRPr="41C016BC">
              <w:rPr>
                <w:sz w:val="20"/>
                <w:lang w:val="en-US"/>
              </w:rPr>
              <w:t xml:space="preserve"> featured songs released</w:t>
            </w:r>
          </w:p>
        </w:tc>
        <w:tc>
          <w:tcPr>
            <w:tcW w:w="692" w:type="dxa"/>
          </w:tcPr>
          <w:p w14:paraId="46316160" w14:textId="37D62035" w:rsidR="004C3C81" w:rsidRPr="002C0238" w:rsidRDefault="70DAA023" w:rsidP="41C016BC">
            <w:pPr>
              <w:jc w:val="center"/>
              <w:rPr>
                <w:sz w:val="20"/>
                <w:lang w:val="en-US"/>
              </w:rPr>
            </w:pPr>
            <w:r w:rsidRPr="41C016BC">
              <w:rPr>
                <w:sz w:val="20"/>
                <w:lang w:val="en-US"/>
              </w:rPr>
              <w:t>0.80</w:t>
            </w:r>
          </w:p>
        </w:tc>
        <w:tc>
          <w:tcPr>
            <w:tcW w:w="692" w:type="dxa"/>
          </w:tcPr>
          <w:p w14:paraId="6F716E2C" w14:textId="5660408E" w:rsidR="004C3C81" w:rsidRPr="002C0238" w:rsidRDefault="70DAA023" w:rsidP="41C016BC">
            <w:pPr>
              <w:jc w:val="center"/>
              <w:rPr>
                <w:sz w:val="20"/>
                <w:lang w:val="en-US"/>
              </w:rPr>
            </w:pPr>
            <w:r w:rsidRPr="41C016BC">
              <w:rPr>
                <w:sz w:val="20"/>
                <w:lang w:val="en-US"/>
              </w:rPr>
              <w:t>0.80</w:t>
            </w:r>
          </w:p>
        </w:tc>
        <w:tc>
          <w:tcPr>
            <w:tcW w:w="692" w:type="dxa"/>
          </w:tcPr>
          <w:p w14:paraId="6D9C8711" w14:textId="6C5B0A87" w:rsidR="004C3C81" w:rsidRPr="002C0238" w:rsidRDefault="70DAA023" w:rsidP="41C016BC">
            <w:pPr>
              <w:jc w:val="center"/>
              <w:rPr>
                <w:sz w:val="20"/>
                <w:lang w:val="en-US"/>
              </w:rPr>
            </w:pPr>
            <w:r w:rsidRPr="41C016BC">
              <w:rPr>
                <w:sz w:val="20"/>
                <w:lang w:val="en-US"/>
              </w:rPr>
              <w:t>0.50</w:t>
            </w:r>
          </w:p>
        </w:tc>
        <w:tc>
          <w:tcPr>
            <w:tcW w:w="692" w:type="dxa"/>
          </w:tcPr>
          <w:p w14:paraId="28F68566" w14:textId="453A5BDA" w:rsidR="004C3C81" w:rsidRPr="002C0238" w:rsidRDefault="70DAA023" w:rsidP="41C016BC">
            <w:pPr>
              <w:jc w:val="center"/>
              <w:rPr>
                <w:sz w:val="20"/>
                <w:lang w:val="en-US"/>
              </w:rPr>
            </w:pPr>
            <w:r w:rsidRPr="41C016BC">
              <w:rPr>
                <w:sz w:val="20"/>
                <w:lang w:val="en-US"/>
              </w:rPr>
              <w:t>1.00</w:t>
            </w:r>
          </w:p>
        </w:tc>
      </w:tr>
      <w:tr w:rsidR="004C3C81" w:rsidRPr="002C0238" w14:paraId="10734D1A" w14:textId="77777777" w:rsidTr="5A839F1E">
        <w:trPr>
          <w:jc w:val="center"/>
        </w:trPr>
        <w:tc>
          <w:tcPr>
            <w:tcW w:w="680" w:type="dxa"/>
          </w:tcPr>
          <w:p w14:paraId="01929F26" w14:textId="77777777" w:rsidR="004C3C81" w:rsidRPr="002C0238" w:rsidRDefault="004C3C81" w:rsidP="004C3C81">
            <w:pPr>
              <w:jc w:val="left"/>
              <w:rPr>
                <w:sz w:val="20"/>
                <w:lang w:val="en-US"/>
              </w:rPr>
            </w:pPr>
            <w:r w:rsidRPr="002C0238">
              <w:rPr>
                <w:sz w:val="20"/>
                <w:lang w:val="en-US"/>
              </w:rPr>
              <w:t>12</w:t>
            </w:r>
          </w:p>
        </w:tc>
        <w:tc>
          <w:tcPr>
            <w:tcW w:w="5387" w:type="dxa"/>
          </w:tcPr>
          <w:p w14:paraId="70F031B8" w14:textId="0410A425" w:rsidR="004C3C81" w:rsidRPr="002C0238" w:rsidRDefault="47E77042" w:rsidP="41C016BC">
            <w:pPr>
              <w:rPr>
                <w:sz w:val="20"/>
                <w:lang w:val="en-US"/>
              </w:rPr>
            </w:pPr>
            <w:r w:rsidRPr="5A839F1E">
              <w:rPr>
                <w:sz w:val="20"/>
                <w:lang w:val="en-US"/>
              </w:rPr>
              <w:t xml:space="preserve">What events </w:t>
            </w:r>
            <w:r w:rsidR="1828924A" w:rsidRPr="5A839F1E">
              <w:rPr>
                <w:sz w:val="20"/>
                <w:lang w:val="en-US"/>
              </w:rPr>
              <w:t>marked the</w:t>
            </w:r>
            <w:r w:rsidRPr="5A839F1E">
              <w:rPr>
                <w:sz w:val="20"/>
                <w:lang w:val="en-US"/>
              </w:rPr>
              <w:t xml:space="preserve"> </w:t>
            </w:r>
            <w:r w:rsidR="4CF7CB06" w:rsidRPr="5A839F1E">
              <w:rPr>
                <w:sz w:val="20"/>
                <w:lang w:val="en-US"/>
              </w:rPr>
              <w:t>censorship</w:t>
            </w:r>
            <w:r w:rsidRPr="5A839F1E">
              <w:rPr>
                <w:sz w:val="20"/>
                <w:lang w:val="en-US"/>
              </w:rPr>
              <w:t xml:space="preserve"> on TikTok in some countries</w:t>
            </w:r>
          </w:p>
        </w:tc>
        <w:tc>
          <w:tcPr>
            <w:tcW w:w="692" w:type="dxa"/>
          </w:tcPr>
          <w:p w14:paraId="49B05389" w14:textId="08999441" w:rsidR="004C3C81" w:rsidRPr="002C0238" w:rsidRDefault="222BD20E" w:rsidP="41C016BC">
            <w:pPr>
              <w:jc w:val="center"/>
              <w:rPr>
                <w:sz w:val="20"/>
                <w:lang w:val="en-US"/>
              </w:rPr>
            </w:pPr>
            <w:r w:rsidRPr="41C016BC">
              <w:rPr>
                <w:sz w:val="20"/>
                <w:lang w:val="en-US"/>
              </w:rPr>
              <w:t>0.80</w:t>
            </w:r>
          </w:p>
        </w:tc>
        <w:tc>
          <w:tcPr>
            <w:tcW w:w="692" w:type="dxa"/>
          </w:tcPr>
          <w:p w14:paraId="0C817F2C" w14:textId="49697296" w:rsidR="004C3C81" w:rsidRPr="002C0238" w:rsidRDefault="222BD20E" w:rsidP="41C016BC">
            <w:pPr>
              <w:jc w:val="center"/>
              <w:rPr>
                <w:sz w:val="20"/>
                <w:lang w:val="en-US"/>
              </w:rPr>
            </w:pPr>
            <w:r w:rsidRPr="41C016BC">
              <w:rPr>
                <w:sz w:val="20"/>
                <w:lang w:val="en-US"/>
              </w:rPr>
              <w:t>0.80</w:t>
            </w:r>
          </w:p>
        </w:tc>
        <w:tc>
          <w:tcPr>
            <w:tcW w:w="692" w:type="dxa"/>
          </w:tcPr>
          <w:p w14:paraId="5EF86AA3" w14:textId="18B4631D" w:rsidR="004C3C81" w:rsidRPr="002C0238" w:rsidRDefault="222BD20E" w:rsidP="41C016BC">
            <w:pPr>
              <w:jc w:val="center"/>
              <w:rPr>
                <w:sz w:val="20"/>
                <w:lang w:val="en-US"/>
              </w:rPr>
            </w:pPr>
            <w:r w:rsidRPr="41C016BC">
              <w:rPr>
                <w:sz w:val="20"/>
                <w:lang w:val="en-US"/>
              </w:rPr>
              <w:t>0.40</w:t>
            </w:r>
          </w:p>
        </w:tc>
        <w:tc>
          <w:tcPr>
            <w:tcW w:w="692" w:type="dxa"/>
          </w:tcPr>
          <w:p w14:paraId="7B1FDD22" w14:textId="3CC7EA58" w:rsidR="004C3C81" w:rsidRPr="002C0238" w:rsidRDefault="222BD20E" w:rsidP="41C016BC">
            <w:pPr>
              <w:jc w:val="center"/>
              <w:rPr>
                <w:sz w:val="20"/>
                <w:lang w:val="en-US"/>
              </w:rPr>
            </w:pPr>
            <w:r w:rsidRPr="41C016BC">
              <w:rPr>
                <w:sz w:val="20"/>
                <w:lang w:val="en-US"/>
              </w:rPr>
              <w:t>0.80</w:t>
            </w:r>
          </w:p>
        </w:tc>
      </w:tr>
      <w:tr w:rsidR="004C3C81" w:rsidRPr="002C0238" w14:paraId="3DF4185B" w14:textId="77777777" w:rsidTr="5A839F1E">
        <w:trPr>
          <w:jc w:val="center"/>
        </w:trPr>
        <w:tc>
          <w:tcPr>
            <w:tcW w:w="680" w:type="dxa"/>
          </w:tcPr>
          <w:p w14:paraId="326199B7" w14:textId="77777777" w:rsidR="004C3C81" w:rsidRPr="002C0238" w:rsidRDefault="004C3C81" w:rsidP="004C3C81">
            <w:pPr>
              <w:jc w:val="left"/>
              <w:rPr>
                <w:sz w:val="20"/>
                <w:lang w:val="en-US"/>
              </w:rPr>
            </w:pPr>
            <w:r w:rsidRPr="002C0238">
              <w:rPr>
                <w:sz w:val="20"/>
                <w:lang w:val="en-US"/>
              </w:rPr>
              <w:t>13</w:t>
            </w:r>
          </w:p>
        </w:tc>
        <w:tc>
          <w:tcPr>
            <w:tcW w:w="5387" w:type="dxa"/>
          </w:tcPr>
          <w:p w14:paraId="6552CEF4" w14:textId="41D6A497" w:rsidR="004C3C81" w:rsidRPr="002C0238" w:rsidRDefault="2A194319" w:rsidP="41C016BC">
            <w:pPr>
              <w:rPr>
                <w:sz w:val="20"/>
                <w:lang w:val="en-US"/>
              </w:rPr>
            </w:pPr>
            <w:r w:rsidRPr="5A839F1E">
              <w:rPr>
                <w:sz w:val="20"/>
                <w:lang w:val="en-US"/>
              </w:rPr>
              <w:t>Who are some TikTok comedic content creators</w:t>
            </w:r>
          </w:p>
        </w:tc>
        <w:tc>
          <w:tcPr>
            <w:tcW w:w="692" w:type="dxa"/>
          </w:tcPr>
          <w:p w14:paraId="34DA5FCD" w14:textId="2D7C7E84" w:rsidR="004C3C81" w:rsidRPr="002C0238" w:rsidRDefault="24B6259F" w:rsidP="41C016BC">
            <w:pPr>
              <w:jc w:val="center"/>
              <w:rPr>
                <w:sz w:val="20"/>
                <w:lang w:val="en-US"/>
              </w:rPr>
            </w:pPr>
            <w:r w:rsidRPr="41C016BC">
              <w:rPr>
                <w:sz w:val="20"/>
                <w:lang w:val="en-US"/>
              </w:rPr>
              <w:t>0.40</w:t>
            </w:r>
          </w:p>
        </w:tc>
        <w:tc>
          <w:tcPr>
            <w:tcW w:w="692" w:type="dxa"/>
          </w:tcPr>
          <w:p w14:paraId="389A0A4C" w14:textId="3DD1AE7E" w:rsidR="004C3C81" w:rsidRPr="002C0238" w:rsidRDefault="24B6259F" w:rsidP="41C016BC">
            <w:pPr>
              <w:jc w:val="center"/>
              <w:rPr>
                <w:sz w:val="20"/>
                <w:lang w:val="en-US"/>
              </w:rPr>
            </w:pPr>
            <w:r w:rsidRPr="41C016BC">
              <w:rPr>
                <w:sz w:val="20"/>
                <w:lang w:val="en-US"/>
              </w:rPr>
              <w:t>0.40</w:t>
            </w:r>
          </w:p>
        </w:tc>
        <w:tc>
          <w:tcPr>
            <w:tcW w:w="692" w:type="dxa"/>
          </w:tcPr>
          <w:p w14:paraId="0889E2C0" w14:textId="5647CC81" w:rsidR="004C3C81" w:rsidRPr="002C0238" w:rsidRDefault="24B6259F" w:rsidP="41C016BC">
            <w:pPr>
              <w:jc w:val="center"/>
              <w:rPr>
                <w:sz w:val="20"/>
                <w:lang w:val="en-US"/>
              </w:rPr>
            </w:pPr>
            <w:r w:rsidRPr="41C016BC">
              <w:rPr>
                <w:sz w:val="20"/>
                <w:lang w:val="en-US"/>
              </w:rPr>
              <w:t>0.30</w:t>
            </w:r>
          </w:p>
        </w:tc>
        <w:tc>
          <w:tcPr>
            <w:tcW w:w="692" w:type="dxa"/>
          </w:tcPr>
          <w:p w14:paraId="2CCC8AC3" w14:textId="32D1E1F0" w:rsidR="004C3C81" w:rsidRPr="002C0238" w:rsidRDefault="24B6259F" w:rsidP="41C016BC">
            <w:pPr>
              <w:jc w:val="center"/>
              <w:rPr>
                <w:sz w:val="20"/>
                <w:lang w:val="en-US"/>
              </w:rPr>
            </w:pPr>
            <w:r w:rsidRPr="41C016BC">
              <w:rPr>
                <w:sz w:val="20"/>
                <w:lang w:val="en-US"/>
              </w:rPr>
              <w:t>0.60</w:t>
            </w:r>
          </w:p>
        </w:tc>
      </w:tr>
      <w:tr w:rsidR="004C3C81" w:rsidRPr="002C0238" w14:paraId="2B14DCBF" w14:textId="77777777" w:rsidTr="5A839F1E">
        <w:trPr>
          <w:jc w:val="center"/>
        </w:trPr>
        <w:tc>
          <w:tcPr>
            <w:tcW w:w="680" w:type="dxa"/>
          </w:tcPr>
          <w:p w14:paraId="585739C4" w14:textId="77777777" w:rsidR="004C3C81" w:rsidRPr="002C0238" w:rsidRDefault="004C3C81" w:rsidP="004C3C81">
            <w:pPr>
              <w:jc w:val="left"/>
              <w:rPr>
                <w:sz w:val="20"/>
                <w:lang w:val="en-US"/>
              </w:rPr>
            </w:pPr>
            <w:r w:rsidRPr="002C0238">
              <w:rPr>
                <w:sz w:val="20"/>
                <w:lang w:val="en-US"/>
              </w:rPr>
              <w:t>14</w:t>
            </w:r>
          </w:p>
        </w:tc>
        <w:tc>
          <w:tcPr>
            <w:tcW w:w="5387" w:type="dxa"/>
          </w:tcPr>
          <w:p w14:paraId="255004D3" w14:textId="63ACDD90" w:rsidR="004C3C81" w:rsidRPr="002C0238" w:rsidRDefault="7FA1264E" w:rsidP="41C016BC">
            <w:pPr>
              <w:rPr>
                <w:sz w:val="20"/>
                <w:lang w:val="en-US"/>
              </w:rPr>
            </w:pPr>
            <w:r w:rsidRPr="41C016BC">
              <w:rPr>
                <w:sz w:val="20"/>
                <w:lang w:val="en-US"/>
              </w:rPr>
              <w:t xml:space="preserve">Which TikTok </w:t>
            </w:r>
            <w:r w:rsidR="0C6A52C9" w:rsidRPr="41C016BC">
              <w:rPr>
                <w:sz w:val="20"/>
                <w:lang w:val="en-US"/>
              </w:rPr>
              <w:t>personalities</w:t>
            </w:r>
            <w:r w:rsidRPr="41C016BC">
              <w:rPr>
                <w:sz w:val="20"/>
                <w:lang w:val="en-US"/>
              </w:rPr>
              <w:t xml:space="preserve"> gained attention due to their makeup, skincare and beauty tips</w:t>
            </w:r>
          </w:p>
        </w:tc>
        <w:tc>
          <w:tcPr>
            <w:tcW w:w="692" w:type="dxa"/>
          </w:tcPr>
          <w:p w14:paraId="09D5C65B" w14:textId="14E86A0F" w:rsidR="004C3C81" w:rsidRPr="002C0238" w:rsidRDefault="712CB84C" w:rsidP="41C016BC">
            <w:pPr>
              <w:jc w:val="center"/>
              <w:rPr>
                <w:sz w:val="20"/>
                <w:lang w:val="en-US"/>
              </w:rPr>
            </w:pPr>
            <w:r w:rsidRPr="41C016BC">
              <w:rPr>
                <w:sz w:val="20"/>
                <w:lang w:val="en-US"/>
              </w:rPr>
              <w:t>0.60</w:t>
            </w:r>
          </w:p>
        </w:tc>
        <w:tc>
          <w:tcPr>
            <w:tcW w:w="692" w:type="dxa"/>
          </w:tcPr>
          <w:p w14:paraId="69275145" w14:textId="358A5151" w:rsidR="004C3C81" w:rsidRPr="002C0238" w:rsidRDefault="712CB84C" w:rsidP="41C016BC">
            <w:pPr>
              <w:jc w:val="center"/>
              <w:rPr>
                <w:sz w:val="20"/>
                <w:lang w:val="en-US"/>
              </w:rPr>
            </w:pPr>
            <w:r w:rsidRPr="41C016BC">
              <w:rPr>
                <w:sz w:val="20"/>
                <w:lang w:val="en-US"/>
              </w:rPr>
              <w:t>0.60</w:t>
            </w:r>
          </w:p>
        </w:tc>
        <w:tc>
          <w:tcPr>
            <w:tcW w:w="692" w:type="dxa"/>
          </w:tcPr>
          <w:p w14:paraId="2465B775" w14:textId="2925F8AC" w:rsidR="004C3C81" w:rsidRPr="002C0238" w:rsidRDefault="712CB84C" w:rsidP="41C016BC">
            <w:pPr>
              <w:jc w:val="center"/>
              <w:rPr>
                <w:sz w:val="20"/>
                <w:lang w:val="en-US"/>
              </w:rPr>
            </w:pPr>
            <w:r w:rsidRPr="41C016BC">
              <w:rPr>
                <w:sz w:val="20"/>
                <w:lang w:val="en-US"/>
              </w:rPr>
              <w:t>0.40</w:t>
            </w:r>
          </w:p>
        </w:tc>
        <w:tc>
          <w:tcPr>
            <w:tcW w:w="692" w:type="dxa"/>
          </w:tcPr>
          <w:p w14:paraId="6D3BD2DA" w14:textId="20A7847C" w:rsidR="004C3C81" w:rsidRPr="002C0238" w:rsidRDefault="712CB84C" w:rsidP="41C016BC">
            <w:pPr>
              <w:jc w:val="center"/>
              <w:rPr>
                <w:sz w:val="20"/>
                <w:lang w:val="en-US"/>
              </w:rPr>
            </w:pPr>
            <w:r w:rsidRPr="41C016BC">
              <w:rPr>
                <w:sz w:val="20"/>
                <w:lang w:val="en-US"/>
              </w:rPr>
              <w:t>0.80</w:t>
            </w:r>
          </w:p>
        </w:tc>
      </w:tr>
      <w:tr w:rsidR="004C3C81" w:rsidRPr="002C0238" w14:paraId="65B35D95" w14:textId="77777777" w:rsidTr="5A839F1E">
        <w:trPr>
          <w:jc w:val="center"/>
        </w:trPr>
        <w:tc>
          <w:tcPr>
            <w:tcW w:w="680" w:type="dxa"/>
          </w:tcPr>
          <w:p w14:paraId="5A65666C" w14:textId="77777777" w:rsidR="004C3C81" w:rsidRPr="002C0238" w:rsidRDefault="004C3C81" w:rsidP="004C3C81">
            <w:pPr>
              <w:jc w:val="left"/>
              <w:rPr>
                <w:sz w:val="20"/>
                <w:lang w:val="en-US"/>
              </w:rPr>
            </w:pPr>
            <w:r w:rsidRPr="002C0238">
              <w:rPr>
                <w:sz w:val="20"/>
                <w:lang w:val="en-US"/>
              </w:rPr>
              <w:t>15</w:t>
            </w:r>
          </w:p>
        </w:tc>
        <w:tc>
          <w:tcPr>
            <w:tcW w:w="5387" w:type="dxa"/>
          </w:tcPr>
          <w:p w14:paraId="7C7AA845" w14:textId="407F3FBB" w:rsidR="004C3C81" w:rsidRPr="002C0238" w:rsidRDefault="795E8A24" w:rsidP="41C016BC">
            <w:pPr>
              <w:rPr>
                <w:sz w:val="20"/>
                <w:lang w:val="en-US"/>
              </w:rPr>
            </w:pPr>
            <w:r w:rsidRPr="5A839F1E">
              <w:rPr>
                <w:sz w:val="20"/>
                <w:lang w:val="en-US"/>
              </w:rPr>
              <w:t>When did TikTok start gaining significant global popularity</w:t>
            </w:r>
          </w:p>
          <w:p w14:paraId="7F1731AB" w14:textId="77D3710A" w:rsidR="004C3C81" w:rsidRPr="002C0238" w:rsidRDefault="004C3C81" w:rsidP="41C016BC">
            <w:pPr>
              <w:rPr>
                <w:sz w:val="20"/>
                <w:lang w:val="en-US"/>
              </w:rPr>
            </w:pPr>
          </w:p>
        </w:tc>
        <w:tc>
          <w:tcPr>
            <w:tcW w:w="692" w:type="dxa"/>
          </w:tcPr>
          <w:p w14:paraId="37D977AA" w14:textId="0FA52BDC" w:rsidR="004C3C81" w:rsidRPr="002C0238" w:rsidRDefault="57094759" w:rsidP="41C016BC">
            <w:pPr>
              <w:jc w:val="center"/>
              <w:rPr>
                <w:sz w:val="20"/>
                <w:lang w:val="en-US"/>
              </w:rPr>
            </w:pPr>
            <w:r w:rsidRPr="41C016BC">
              <w:rPr>
                <w:sz w:val="20"/>
                <w:lang w:val="en-US"/>
              </w:rPr>
              <w:t>0.20</w:t>
            </w:r>
          </w:p>
        </w:tc>
        <w:tc>
          <w:tcPr>
            <w:tcW w:w="692" w:type="dxa"/>
          </w:tcPr>
          <w:p w14:paraId="2CD0890E" w14:textId="1A5853BD" w:rsidR="004C3C81" w:rsidRPr="002C0238" w:rsidRDefault="57094759" w:rsidP="41C016BC">
            <w:pPr>
              <w:jc w:val="center"/>
              <w:rPr>
                <w:sz w:val="20"/>
                <w:lang w:val="en-US"/>
              </w:rPr>
            </w:pPr>
            <w:r w:rsidRPr="41C016BC">
              <w:rPr>
                <w:sz w:val="20"/>
                <w:lang w:val="en-US"/>
              </w:rPr>
              <w:t>0.20</w:t>
            </w:r>
          </w:p>
        </w:tc>
        <w:tc>
          <w:tcPr>
            <w:tcW w:w="692" w:type="dxa"/>
          </w:tcPr>
          <w:p w14:paraId="57269ED3" w14:textId="0029CD98" w:rsidR="004C3C81" w:rsidRPr="002C0238" w:rsidRDefault="57094759" w:rsidP="41C016BC">
            <w:pPr>
              <w:jc w:val="center"/>
              <w:rPr>
                <w:sz w:val="20"/>
                <w:lang w:val="en-US"/>
              </w:rPr>
            </w:pPr>
            <w:r w:rsidRPr="41C016BC">
              <w:rPr>
                <w:sz w:val="20"/>
                <w:lang w:val="en-US"/>
              </w:rPr>
              <w:t>0.20</w:t>
            </w:r>
          </w:p>
        </w:tc>
        <w:tc>
          <w:tcPr>
            <w:tcW w:w="692" w:type="dxa"/>
          </w:tcPr>
          <w:p w14:paraId="7FA7DC17" w14:textId="50890B67" w:rsidR="004C3C81" w:rsidRPr="002C0238" w:rsidRDefault="57094759" w:rsidP="41C016BC">
            <w:pPr>
              <w:jc w:val="center"/>
              <w:rPr>
                <w:sz w:val="20"/>
                <w:lang w:val="en-US"/>
              </w:rPr>
            </w:pPr>
            <w:r w:rsidRPr="41C016BC">
              <w:rPr>
                <w:sz w:val="20"/>
                <w:lang w:val="en-US"/>
              </w:rPr>
              <w:t>0.40</w:t>
            </w:r>
          </w:p>
        </w:tc>
      </w:tr>
      <w:tr w:rsidR="004C3C81" w:rsidRPr="002C0238" w14:paraId="60B2C871" w14:textId="77777777" w:rsidTr="5A839F1E">
        <w:trPr>
          <w:jc w:val="center"/>
        </w:trPr>
        <w:tc>
          <w:tcPr>
            <w:tcW w:w="680" w:type="dxa"/>
          </w:tcPr>
          <w:p w14:paraId="2D1A0774" w14:textId="77777777" w:rsidR="004C3C81" w:rsidRPr="002C0238" w:rsidRDefault="004C3C81" w:rsidP="004C3C81">
            <w:pPr>
              <w:jc w:val="left"/>
              <w:rPr>
                <w:sz w:val="20"/>
                <w:lang w:val="en-US"/>
              </w:rPr>
            </w:pPr>
            <w:r w:rsidRPr="002C0238">
              <w:rPr>
                <w:sz w:val="20"/>
                <w:lang w:val="en-US"/>
              </w:rPr>
              <w:t>16</w:t>
            </w:r>
          </w:p>
        </w:tc>
        <w:tc>
          <w:tcPr>
            <w:tcW w:w="5387" w:type="dxa"/>
          </w:tcPr>
          <w:p w14:paraId="5A9CBD50" w14:textId="1BE1717D" w:rsidR="004C3C81" w:rsidRPr="002C0238" w:rsidRDefault="1CDCD114" w:rsidP="41C016BC">
            <w:pPr>
              <w:rPr>
                <w:sz w:val="20"/>
                <w:lang w:val="en-US"/>
              </w:rPr>
            </w:pPr>
            <w:r w:rsidRPr="5A839F1E">
              <w:rPr>
                <w:sz w:val="20"/>
                <w:lang w:val="en-US"/>
              </w:rPr>
              <w:t xml:space="preserve">What </w:t>
            </w:r>
            <w:proofErr w:type="spellStart"/>
            <w:r w:rsidR="2C00E125" w:rsidRPr="5A839F1E">
              <w:rPr>
                <w:sz w:val="20"/>
                <w:lang w:val="en-US"/>
              </w:rPr>
              <w:t>organisations</w:t>
            </w:r>
            <w:proofErr w:type="spellEnd"/>
            <w:r w:rsidR="2C00E125" w:rsidRPr="5A839F1E">
              <w:rPr>
                <w:sz w:val="20"/>
                <w:lang w:val="en-US"/>
              </w:rPr>
              <w:t xml:space="preserve"> </w:t>
            </w:r>
            <w:r w:rsidRPr="5A839F1E">
              <w:rPr>
                <w:sz w:val="20"/>
                <w:lang w:val="en-US"/>
              </w:rPr>
              <w:t xml:space="preserve">have raised concern about </w:t>
            </w:r>
            <w:r w:rsidR="7BAAEE53" w:rsidRPr="5A839F1E">
              <w:rPr>
                <w:sz w:val="20"/>
                <w:lang w:val="en-US"/>
              </w:rPr>
              <w:t>TikTok's</w:t>
            </w:r>
            <w:r w:rsidRPr="5A839F1E">
              <w:rPr>
                <w:sz w:val="20"/>
                <w:lang w:val="en-US"/>
              </w:rPr>
              <w:t xml:space="preserve"> safety and privacy</w:t>
            </w:r>
          </w:p>
        </w:tc>
        <w:tc>
          <w:tcPr>
            <w:tcW w:w="692" w:type="dxa"/>
          </w:tcPr>
          <w:p w14:paraId="4A178D8A" w14:textId="1ED15E66" w:rsidR="004C3C81" w:rsidRPr="002C0238" w:rsidRDefault="06CA4397" w:rsidP="41C016BC">
            <w:pPr>
              <w:jc w:val="center"/>
              <w:rPr>
                <w:sz w:val="20"/>
                <w:lang w:val="en-US"/>
              </w:rPr>
            </w:pPr>
            <w:r w:rsidRPr="41C016BC">
              <w:rPr>
                <w:sz w:val="20"/>
                <w:lang w:val="en-US"/>
              </w:rPr>
              <w:t>0.60</w:t>
            </w:r>
          </w:p>
        </w:tc>
        <w:tc>
          <w:tcPr>
            <w:tcW w:w="692" w:type="dxa"/>
          </w:tcPr>
          <w:p w14:paraId="049DBB0E" w14:textId="437F0D71" w:rsidR="004C3C81" w:rsidRPr="002C0238" w:rsidRDefault="06CA4397" w:rsidP="41C016BC">
            <w:pPr>
              <w:jc w:val="center"/>
              <w:rPr>
                <w:sz w:val="20"/>
                <w:lang w:val="en-US"/>
              </w:rPr>
            </w:pPr>
            <w:r w:rsidRPr="41C016BC">
              <w:rPr>
                <w:sz w:val="20"/>
                <w:lang w:val="en-US"/>
              </w:rPr>
              <w:t>0.60</w:t>
            </w:r>
          </w:p>
        </w:tc>
        <w:tc>
          <w:tcPr>
            <w:tcW w:w="692" w:type="dxa"/>
          </w:tcPr>
          <w:p w14:paraId="321DCC59" w14:textId="00818D88" w:rsidR="004C3C81" w:rsidRPr="002C0238" w:rsidRDefault="06CA4397" w:rsidP="41C016BC">
            <w:pPr>
              <w:jc w:val="center"/>
              <w:rPr>
                <w:sz w:val="20"/>
                <w:lang w:val="en-US"/>
              </w:rPr>
            </w:pPr>
            <w:r w:rsidRPr="41C016BC">
              <w:rPr>
                <w:sz w:val="20"/>
                <w:lang w:val="en-US"/>
              </w:rPr>
              <w:t>0.50</w:t>
            </w:r>
          </w:p>
        </w:tc>
        <w:tc>
          <w:tcPr>
            <w:tcW w:w="692" w:type="dxa"/>
          </w:tcPr>
          <w:p w14:paraId="3C353804" w14:textId="1EB8B120" w:rsidR="004C3C81" w:rsidRPr="002C0238" w:rsidRDefault="06CA4397" w:rsidP="41C016BC">
            <w:pPr>
              <w:jc w:val="center"/>
              <w:rPr>
                <w:sz w:val="20"/>
                <w:lang w:val="en-US"/>
              </w:rPr>
            </w:pPr>
            <w:r w:rsidRPr="41C016BC">
              <w:rPr>
                <w:sz w:val="20"/>
                <w:lang w:val="en-US"/>
              </w:rPr>
              <w:t>1.00</w:t>
            </w:r>
          </w:p>
        </w:tc>
      </w:tr>
      <w:tr w:rsidR="004C3C81" w:rsidRPr="002C0238" w14:paraId="67C9BE5E" w14:textId="77777777" w:rsidTr="5A839F1E">
        <w:trPr>
          <w:jc w:val="center"/>
        </w:trPr>
        <w:tc>
          <w:tcPr>
            <w:tcW w:w="680" w:type="dxa"/>
          </w:tcPr>
          <w:p w14:paraId="45C092D5" w14:textId="77777777" w:rsidR="004C3C81" w:rsidRPr="002C0238" w:rsidRDefault="004C3C81" w:rsidP="004C3C81">
            <w:pPr>
              <w:jc w:val="left"/>
              <w:rPr>
                <w:sz w:val="20"/>
                <w:lang w:val="en-US"/>
              </w:rPr>
            </w:pPr>
            <w:r w:rsidRPr="002C0238">
              <w:rPr>
                <w:sz w:val="20"/>
                <w:lang w:val="en-US"/>
              </w:rPr>
              <w:t>17</w:t>
            </w:r>
          </w:p>
        </w:tc>
        <w:tc>
          <w:tcPr>
            <w:tcW w:w="5387" w:type="dxa"/>
          </w:tcPr>
          <w:p w14:paraId="07CDD1EB" w14:textId="4B8591DA" w:rsidR="004C3C81" w:rsidRPr="002C0238" w:rsidRDefault="1964475E" w:rsidP="5A839F1E">
            <w:pPr>
              <w:rPr>
                <w:sz w:val="20"/>
                <w:lang w:val="en-US"/>
              </w:rPr>
            </w:pPr>
            <w:r w:rsidRPr="5A839F1E">
              <w:rPr>
                <w:sz w:val="20"/>
                <w:lang w:val="en-US"/>
              </w:rPr>
              <w:t>Who are some popular male TikTok influencers</w:t>
            </w:r>
          </w:p>
        </w:tc>
        <w:tc>
          <w:tcPr>
            <w:tcW w:w="692" w:type="dxa"/>
          </w:tcPr>
          <w:p w14:paraId="7DFAE45B" w14:textId="4173BDD8" w:rsidR="004C3C81" w:rsidRPr="002C0238" w:rsidRDefault="1964475E" w:rsidP="5A839F1E">
            <w:pPr>
              <w:jc w:val="center"/>
              <w:rPr>
                <w:sz w:val="20"/>
                <w:lang w:val="en-US"/>
              </w:rPr>
            </w:pPr>
            <w:r w:rsidRPr="5A839F1E">
              <w:rPr>
                <w:sz w:val="20"/>
                <w:lang w:val="en-US"/>
              </w:rPr>
              <w:t>0.00</w:t>
            </w:r>
          </w:p>
        </w:tc>
        <w:tc>
          <w:tcPr>
            <w:tcW w:w="692" w:type="dxa"/>
          </w:tcPr>
          <w:p w14:paraId="1D177BE9" w14:textId="3FEDF259" w:rsidR="004C3C81" w:rsidRPr="002C0238" w:rsidRDefault="1964475E" w:rsidP="5A839F1E">
            <w:pPr>
              <w:jc w:val="center"/>
              <w:rPr>
                <w:sz w:val="20"/>
                <w:lang w:val="en-US"/>
              </w:rPr>
            </w:pPr>
            <w:r w:rsidRPr="5A839F1E">
              <w:rPr>
                <w:sz w:val="20"/>
                <w:lang w:val="en-US"/>
              </w:rPr>
              <w:t>0.00</w:t>
            </w:r>
          </w:p>
        </w:tc>
        <w:tc>
          <w:tcPr>
            <w:tcW w:w="692" w:type="dxa"/>
          </w:tcPr>
          <w:p w14:paraId="28F94F12" w14:textId="0B526A25" w:rsidR="004C3C81" w:rsidRPr="002C0238" w:rsidRDefault="1964475E" w:rsidP="5A839F1E">
            <w:pPr>
              <w:jc w:val="center"/>
              <w:rPr>
                <w:sz w:val="20"/>
                <w:lang w:val="en-US"/>
              </w:rPr>
            </w:pPr>
            <w:r w:rsidRPr="5A839F1E">
              <w:rPr>
                <w:sz w:val="20"/>
                <w:lang w:val="en-US"/>
              </w:rPr>
              <w:t>0.10</w:t>
            </w:r>
          </w:p>
        </w:tc>
        <w:tc>
          <w:tcPr>
            <w:tcW w:w="692" w:type="dxa"/>
          </w:tcPr>
          <w:p w14:paraId="7F5B2C91" w14:textId="02F32533" w:rsidR="004C3C81" w:rsidRPr="002C0238" w:rsidRDefault="1964475E" w:rsidP="5A839F1E">
            <w:pPr>
              <w:jc w:val="center"/>
              <w:rPr>
                <w:sz w:val="20"/>
                <w:lang w:val="en-US"/>
              </w:rPr>
            </w:pPr>
            <w:r w:rsidRPr="5A839F1E">
              <w:rPr>
                <w:sz w:val="20"/>
                <w:lang w:val="en-US"/>
              </w:rPr>
              <w:t>0.20</w:t>
            </w:r>
          </w:p>
        </w:tc>
      </w:tr>
      <w:tr w:rsidR="004C3C81" w:rsidRPr="002C0238" w14:paraId="639FE953" w14:textId="77777777" w:rsidTr="5A839F1E">
        <w:trPr>
          <w:jc w:val="center"/>
        </w:trPr>
        <w:tc>
          <w:tcPr>
            <w:tcW w:w="680" w:type="dxa"/>
          </w:tcPr>
          <w:p w14:paraId="41991A8D" w14:textId="77777777" w:rsidR="004C3C81" w:rsidRPr="002C0238" w:rsidRDefault="004C3C81" w:rsidP="004C3C81">
            <w:pPr>
              <w:jc w:val="left"/>
              <w:rPr>
                <w:sz w:val="20"/>
                <w:lang w:val="en-US"/>
              </w:rPr>
            </w:pPr>
            <w:r w:rsidRPr="002C0238">
              <w:rPr>
                <w:sz w:val="20"/>
                <w:lang w:val="en-US"/>
              </w:rPr>
              <w:t>18</w:t>
            </w:r>
          </w:p>
        </w:tc>
        <w:tc>
          <w:tcPr>
            <w:tcW w:w="5387" w:type="dxa"/>
          </w:tcPr>
          <w:p w14:paraId="299C7D79" w14:textId="5B7F975D" w:rsidR="004C3C81" w:rsidRPr="002C0238" w:rsidRDefault="28268333" w:rsidP="5A839F1E">
            <w:pPr>
              <w:rPr>
                <w:sz w:val="20"/>
                <w:lang w:val="en-US"/>
              </w:rPr>
            </w:pPr>
            <w:r w:rsidRPr="5A839F1E">
              <w:rPr>
                <w:sz w:val="20"/>
                <w:lang w:val="en-US"/>
              </w:rPr>
              <w:t xml:space="preserve">Where are some </w:t>
            </w:r>
            <w:r w:rsidR="7A4A4B58" w:rsidRPr="5A839F1E">
              <w:rPr>
                <w:sz w:val="20"/>
                <w:lang w:val="en-US"/>
              </w:rPr>
              <w:t>popular</w:t>
            </w:r>
            <w:r w:rsidRPr="5A839F1E">
              <w:rPr>
                <w:sz w:val="20"/>
                <w:lang w:val="en-US"/>
              </w:rPr>
              <w:t xml:space="preserve"> TikTok influencers from</w:t>
            </w:r>
          </w:p>
        </w:tc>
        <w:tc>
          <w:tcPr>
            <w:tcW w:w="692" w:type="dxa"/>
          </w:tcPr>
          <w:p w14:paraId="73865429" w14:textId="73C3E5A6" w:rsidR="004C3C81" w:rsidRPr="002C0238" w:rsidRDefault="28268333" w:rsidP="5A839F1E">
            <w:pPr>
              <w:jc w:val="center"/>
              <w:rPr>
                <w:sz w:val="20"/>
                <w:lang w:val="en-US"/>
              </w:rPr>
            </w:pPr>
            <w:r w:rsidRPr="5A839F1E">
              <w:rPr>
                <w:sz w:val="20"/>
                <w:lang w:val="en-US"/>
              </w:rPr>
              <w:t>0.60</w:t>
            </w:r>
          </w:p>
        </w:tc>
        <w:tc>
          <w:tcPr>
            <w:tcW w:w="692" w:type="dxa"/>
          </w:tcPr>
          <w:p w14:paraId="0357947F" w14:textId="52E8C805" w:rsidR="004C3C81" w:rsidRPr="002C0238" w:rsidRDefault="28268333" w:rsidP="5A839F1E">
            <w:pPr>
              <w:jc w:val="center"/>
              <w:rPr>
                <w:sz w:val="20"/>
                <w:lang w:val="en-US"/>
              </w:rPr>
            </w:pPr>
            <w:r w:rsidRPr="5A839F1E">
              <w:rPr>
                <w:sz w:val="20"/>
                <w:lang w:val="en-US"/>
              </w:rPr>
              <w:t>0.60</w:t>
            </w:r>
          </w:p>
        </w:tc>
        <w:tc>
          <w:tcPr>
            <w:tcW w:w="692" w:type="dxa"/>
          </w:tcPr>
          <w:p w14:paraId="51E87951" w14:textId="50E51A78" w:rsidR="004C3C81" w:rsidRPr="002C0238" w:rsidRDefault="28268333" w:rsidP="5A839F1E">
            <w:pPr>
              <w:jc w:val="center"/>
              <w:rPr>
                <w:sz w:val="20"/>
                <w:lang w:val="en-US"/>
              </w:rPr>
            </w:pPr>
            <w:r w:rsidRPr="5A839F1E">
              <w:rPr>
                <w:sz w:val="20"/>
                <w:lang w:val="en-US"/>
              </w:rPr>
              <w:t>0.40</w:t>
            </w:r>
          </w:p>
        </w:tc>
        <w:tc>
          <w:tcPr>
            <w:tcW w:w="692" w:type="dxa"/>
          </w:tcPr>
          <w:p w14:paraId="5E830692" w14:textId="4061BC92" w:rsidR="004C3C81" w:rsidRPr="002C0238" w:rsidRDefault="28268333" w:rsidP="5A839F1E">
            <w:pPr>
              <w:jc w:val="center"/>
              <w:rPr>
                <w:sz w:val="20"/>
                <w:lang w:val="en-US"/>
              </w:rPr>
            </w:pPr>
            <w:r w:rsidRPr="5A839F1E">
              <w:rPr>
                <w:sz w:val="20"/>
                <w:lang w:val="en-US"/>
              </w:rPr>
              <w:t>0.80</w:t>
            </w:r>
          </w:p>
        </w:tc>
      </w:tr>
      <w:tr w:rsidR="004C3C81" w:rsidRPr="002C0238" w14:paraId="1AC9C467" w14:textId="77777777" w:rsidTr="5A839F1E">
        <w:trPr>
          <w:jc w:val="center"/>
        </w:trPr>
        <w:tc>
          <w:tcPr>
            <w:tcW w:w="680" w:type="dxa"/>
          </w:tcPr>
          <w:p w14:paraId="08C710A3" w14:textId="77777777" w:rsidR="004C3C81" w:rsidRPr="002C0238" w:rsidRDefault="004C3C81" w:rsidP="004C3C81">
            <w:pPr>
              <w:jc w:val="left"/>
              <w:rPr>
                <w:sz w:val="20"/>
                <w:lang w:val="en-US"/>
              </w:rPr>
            </w:pPr>
            <w:r w:rsidRPr="002C0238">
              <w:rPr>
                <w:sz w:val="20"/>
                <w:lang w:val="en-US"/>
              </w:rPr>
              <w:t>19</w:t>
            </w:r>
          </w:p>
        </w:tc>
        <w:tc>
          <w:tcPr>
            <w:tcW w:w="5387" w:type="dxa"/>
          </w:tcPr>
          <w:p w14:paraId="57D5FDE0" w14:textId="253E8FF8" w:rsidR="004C3C81" w:rsidRPr="002C0238" w:rsidRDefault="0474FEB7" w:rsidP="5A839F1E">
            <w:pPr>
              <w:rPr>
                <w:sz w:val="20"/>
                <w:lang w:val="en-US"/>
              </w:rPr>
            </w:pPr>
            <w:r w:rsidRPr="5A839F1E">
              <w:rPr>
                <w:sz w:val="20"/>
                <w:lang w:val="en-US"/>
              </w:rPr>
              <w:t>When did famous TikTok influencers gain a large following</w:t>
            </w:r>
          </w:p>
        </w:tc>
        <w:tc>
          <w:tcPr>
            <w:tcW w:w="692" w:type="dxa"/>
          </w:tcPr>
          <w:p w14:paraId="47797136" w14:textId="093D2C1F" w:rsidR="004C3C81" w:rsidRPr="002C0238" w:rsidRDefault="0474FEB7" w:rsidP="5A839F1E">
            <w:pPr>
              <w:jc w:val="center"/>
              <w:rPr>
                <w:sz w:val="20"/>
                <w:lang w:val="en-US"/>
              </w:rPr>
            </w:pPr>
            <w:r w:rsidRPr="5A839F1E">
              <w:rPr>
                <w:sz w:val="20"/>
                <w:lang w:val="en-US"/>
              </w:rPr>
              <w:t>0.20</w:t>
            </w:r>
          </w:p>
        </w:tc>
        <w:tc>
          <w:tcPr>
            <w:tcW w:w="692" w:type="dxa"/>
          </w:tcPr>
          <w:p w14:paraId="18F9019B" w14:textId="74654893" w:rsidR="004C3C81" w:rsidRPr="002C0238" w:rsidRDefault="0474FEB7" w:rsidP="5A839F1E">
            <w:pPr>
              <w:jc w:val="center"/>
              <w:rPr>
                <w:sz w:val="20"/>
                <w:lang w:val="en-US"/>
              </w:rPr>
            </w:pPr>
            <w:r w:rsidRPr="5A839F1E">
              <w:rPr>
                <w:sz w:val="20"/>
                <w:lang w:val="en-US"/>
              </w:rPr>
              <w:t>0.20</w:t>
            </w:r>
          </w:p>
        </w:tc>
        <w:tc>
          <w:tcPr>
            <w:tcW w:w="692" w:type="dxa"/>
          </w:tcPr>
          <w:p w14:paraId="23BF5ABF" w14:textId="5641CC4B" w:rsidR="004C3C81" w:rsidRPr="002C0238" w:rsidRDefault="0474FEB7" w:rsidP="5A839F1E">
            <w:pPr>
              <w:jc w:val="center"/>
              <w:rPr>
                <w:sz w:val="20"/>
                <w:lang w:val="en-US"/>
              </w:rPr>
            </w:pPr>
            <w:r w:rsidRPr="5A839F1E">
              <w:rPr>
                <w:sz w:val="20"/>
                <w:lang w:val="en-US"/>
              </w:rPr>
              <w:t>0.30</w:t>
            </w:r>
          </w:p>
        </w:tc>
        <w:tc>
          <w:tcPr>
            <w:tcW w:w="692" w:type="dxa"/>
          </w:tcPr>
          <w:p w14:paraId="7F091724" w14:textId="6EAEEBC4" w:rsidR="004C3C81" w:rsidRPr="002C0238" w:rsidRDefault="0474FEB7" w:rsidP="5A839F1E">
            <w:pPr>
              <w:jc w:val="center"/>
              <w:rPr>
                <w:sz w:val="20"/>
                <w:lang w:val="en-US"/>
              </w:rPr>
            </w:pPr>
            <w:r w:rsidRPr="5A839F1E">
              <w:rPr>
                <w:sz w:val="20"/>
                <w:lang w:val="en-US"/>
              </w:rPr>
              <w:t>0.60</w:t>
            </w:r>
          </w:p>
        </w:tc>
      </w:tr>
      <w:tr w:rsidR="004C3C81" w:rsidRPr="002C0238" w14:paraId="115AD265" w14:textId="77777777" w:rsidTr="5A839F1E">
        <w:trPr>
          <w:jc w:val="center"/>
        </w:trPr>
        <w:tc>
          <w:tcPr>
            <w:tcW w:w="680" w:type="dxa"/>
          </w:tcPr>
          <w:p w14:paraId="498074DD" w14:textId="77777777" w:rsidR="004C3C81" w:rsidRPr="002C0238" w:rsidRDefault="004C3C81" w:rsidP="004C3C81">
            <w:pPr>
              <w:jc w:val="left"/>
              <w:rPr>
                <w:sz w:val="20"/>
                <w:lang w:val="en-US"/>
              </w:rPr>
            </w:pPr>
            <w:r w:rsidRPr="002C0238">
              <w:rPr>
                <w:sz w:val="20"/>
                <w:lang w:val="en-US"/>
              </w:rPr>
              <w:t>20</w:t>
            </w:r>
          </w:p>
        </w:tc>
        <w:tc>
          <w:tcPr>
            <w:tcW w:w="5387" w:type="dxa"/>
          </w:tcPr>
          <w:p w14:paraId="60102D22" w14:textId="39226F73" w:rsidR="004C3C81" w:rsidRPr="002C0238" w:rsidRDefault="45793E1C" w:rsidP="5A839F1E">
            <w:pPr>
              <w:rPr>
                <w:sz w:val="20"/>
                <w:lang w:val="en-US"/>
              </w:rPr>
            </w:pPr>
            <w:r w:rsidRPr="5A839F1E">
              <w:rPr>
                <w:sz w:val="20"/>
                <w:lang w:val="en-US"/>
              </w:rPr>
              <w:t>When were some famous TikTok influencers born</w:t>
            </w:r>
          </w:p>
        </w:tc>
        <w:tc>
          <w:tcPr>
            <w:tcW w:w="692" w:type="dxa"/>
          </w:tcPr>
          <w:p w14:paraId="67A04BF0" w14:textId="583F633E" w:rsidR="004C3C81" w:rsidRPr="002C0238" w:rsidRDefault="45793E1C" w:rsidP="5A839F1E">
            <w:pPr>
              <w:jc w:val="center"/>
              <w:rPr>
                <w:sz w:val="20"/>
                <w:lang w:val="en-US"/>
              </w:rPr>
            </w:pPr>
            <w:r w:rsidRPr="5A839F1E">
              <w:rPr>
                <w:sz w:val="20"/>
                <w:lang w:val="en-US"/>
              </w:rPr>
              <w:t>0.40</w:t>
            </w:r>
          </w:p>
        </w:tc>
        <w:tc>
          <w:tcPr>
            <w:tcW w:w="692" w:type="dxa"/>
          </w:tcPr>
          <w:p w14:paraId="0B8E272F" w14:textId="3FB7D15D" w:rsidR="004C3C81" w:rsidRPr="002C0238" w:rsidRDefault="45793E1C" w:rsidP="5A839F1E">
            <w:pPr>
              <w:jc w:val="center"/>
              <w:rPr>
                <w:sz w:val="20"/>
                <w:lang w:val="en-US"/>
              </w:rPr>
            </w:pPr>
            <w:r w:rsidRPr="5A839F1E">
              <w:rPr>
                <w:sz w:val="20"/>
                <w:lang w:val="en-US"/>
              </w:rPr>
              <w:t>0.40</w:t>
            </w:r>
          </w:p>
        </w:tc>
        <w:tc>
          <w:tcPr>
            <w:tcW w:w="692" w:type="dxa"/>
          </w:tcPr>
          <w:p w14:paraId="6781E640" w14:textId="313316F7" w:rsidR="004C3C81" w:rsidRPr="002C0238" w:rsidRDefault="45793E1C" w:rsidP="5A839F1E">
            <w:pPr>
              <w:jc w:val="center"/>
              <w:rPr>
                <w:sz w:val="20"/>
                <w:lang w:val="en-US"/>
              </w:rPr>
            </w:pPr>
            <w:r w:rsidRPr="5A839F1E">
              <w:rPr>
                <w:sz w:val="20"/>
                <w:lang w:val="en-US"/>
              </w:rPr>
              <w:t>0.40</w:t>
            </w:r>
          </w:p>
        </w:tc>
        <w:tc>
          <w:tcPr>
            <w:tcW w:w="692" w:type="dxa"/>
          </w:tcPr>
          <w:p w14:paraId="7D6B1D95" w14:textId="605C18D4" w:rsidR="004C3C81" w:rsidRPr="002C0238" w:rsidRDefault="45793E1C" w:rsidP="5A839F1E">
            <w:pPr>
              <w:jc w:val="center"/>
              <w:rPr>
                <w:sz w:val="20"/>
                <w:lang w:val="en-US"/>
              </w:rPr>
            </w:pPr>
            <w:r w:rsidRPr="5A839F1E">
              <w:rPr>
                <w:sz w:val="20"/>
                <w:lang w:val="en-US"/>
              </w:rPr>
              <w:t>0.80</w:t>
            </w:r>
          </w:p>
        </w:tc>
      </w:tr>
    </w:tbl>
    <w:p w14:paraId="194F5726" w14:textId="77777777" w:rsidR="00A032CC" w:rsidRDefault="00A032CC" w:rsidP="00A032CC">
      <w:pPr>
        <w:rPr>
          <w:szCs w:val="22"/>
        </w:rPr>
      </w:pPr>
    </w:p>
    <w:p w14:paraId="4043B8B4" w14:textId="77777777" w:rsidR="00A032CC" w:rsidRDefault="00A032CC" w:rsidP="00A032CC">
      <w:pPr>
        <w:rPr>
          <w:lang w:val="en-US"/>
        </w:rPr>
      </w:pPr>
    </w:p>
    <w:p w14:paraId="1C4ACB8E" w14:textId="1F214376" w:rsidR="00C07BE1" w:rsidRDefault="008759F4" w:rsidP="003763C2">
      <w:pPr>
        <w:rPr>
          <w:lang w:val="en-US"/>
        </w:rPr>
      </w:pPr>
      <w:r w:rsidRPr="008759F4">
        <w:rPr>
          <w:b/>
          <w:bCs/>
          <w:lang w:val="en-US"/>
        </w:rPr>
        <w:t>Question</w:t>
      </w:r>
      <w:r>
        <w:rPr>
          <w:lang w:val="en-US"/>
        </w:rPr>
        <w:t>: In Table 1, d</w:t>
      </w:r>
      <w:r w:rsidRPr="008759F4">
        <w:rPr>
          <w:lang w:val="en-US"/>
        </w:rPr>
        <w:t xml:space="preserve">oes Recall </w:t>
      </w:r>
      <w:r>
        <w:rPr>
          <w:lang w:val="en-US"/>
        </w:rPr>
        <w:t>increase</w:t>
      </w:r>
      <w:r w:rsidRPr="008759F4">
        <w:rPr>
          <w:lang w:val="en-US"/>
        </w:rPr>
        <w:t xml:space="preserve"> as </w:t>
      </w:r>
      <w:r w:rsidRPr="008759F4">
        <w:rPr>
          <w:i/>
          <w:iCs/>
          <w:lang w:val="en-US"/>
        </w:rPr>
        <w:t>n</w:t>
      </w:r>
      <w:r w:rsidRPr="008759F4">
        <w:rPr>
          <w:lang w:val="en-US"/>
        </w:rPr>
        <w:t xml:space="preserve"> increases?</w:t>
      </w:r>
    </w:p>
    <w:p w14:paraId="155DFCF4" w14:textId="64C328FD" w:rsidR="008759F4" w:rsidRDefault="62DF121A" w:rsidP="5A839F1E">
      <w:pPr>
        <w:spacing w:line="259" w:lineRule="auto"/>
        <w:jc w:val="left"/>
        <w:rPr>
          <w:lang w:val="en-US"/>
        </w:rPr>
      </w:pPr>
      <w:r w:rsidRPr="5A839F1E">
        <w:rPr>
          <w:b/>
          <w:bCs/>
          <w:lang w:val="en-US"/>
        </w:rPr>
        <w:t>Answer</w:t>
      </w:r>
      <w:r w:rsidRPr="5A839F1E">
        <w:rPr>
          <w:lang w:val="en-US"/>
        </w:rPr>
        <w:t xml:space="preserve">: </w:t>
      </w:r>
      <w:r w:rsidR="6A526B77" w:rsidRPr="5A839F1E">
        <w:rPr>
          <w:szCs w:val="22"/>
          <w:lang w:val="en-US"/>
        </w:rPr>
        <w:t xml:space="preserve">No, </w:t>
      </w:r>
      <w:r w:rsidR="6C6B2CD8" w:rsidRPr="5A839F1E">
        <w:rPr>
          <w:szCs w:val="22"/>
          <w:lang w:val="en-US"/>
        </w:rPr>
        <w:t xml:space="preserve">overall it </w:t>
      </w:r>
      <w:r w:rsidR="55DD786E" w:rsidRPr="5A839F1E">
        <w:rPr>
          <w:szCs w:val="22"/>
          <w:lang w:val="en-US"/>
        </w:rPr>
        <w:t>doesn't</w:t>
      </w:r>
      <w:r w:rsidR="16C503FD" w:rsidRPr="5A839F1E">
        <w:rPr>
          <w:szCs w:val="22"/>
          <w:lang w:val="en-US"/>
        </w:rPr>
        <w:t xml:space="preserve"> tend to</w:t>
      </w:r>
      <w:r w:rsidR="6A526B77" w:rsidRPr="5A839F1E">
        <w:rPr>
          <w:szCs w:val="22"/>
          <w:lang w:val="en-US"/>
        </w:rPr>
        <w:t xml:space="preserve"> increase as n </w:t>
      </w:r>
      <w:r w:rsidR="6739DF6C" w:rsidRPr="5A839F1E">
        <w:rPr>
          <w:szCs w:val="22"/>
          <w:lang w:val="en-US"/>
        </w:rPr>
        <w:t>increases. However</w:t>
      </w:r>
      <w:r w:rsidR="09F18FC6" w:rsidRPr="5A839F1E">
        <w:rPr>
          <w:szCs w:val="22"/>
          <w:lang w:val="en-US"/>
        </w:rPr>
        <w:t>,</w:t>
      </w:r>
      <w:r w:rsidR="6A526B77" w:rsidRPr="5A839F1E">
        <w:rPr>
          <w:szCs w:val="22"/>
          <w:lang w:val="en-US"/>
        </w:rPr>
        <w:t xml:space="preserve"> </w:t>
      </w:r>
      <w:r w:rsidR="2354E18D" w:rsidRPr="5A839F1E">
        <w:rPr>
          <w:szCs w:val="22"/>
          <w:lang w:val="en-US"/>
        </w:rPr>
        <w:t>in</w:t>
      </w:r>
      <w:r w:rsidR="6A526B77" w:rsidRPr="5A839F1E">
        <w:rPr>
          <w:szCs w:val="22"/>
          <w:lang w:val="en-US"/>
        </w:rPr>
        <w:t xml:space="preserve"> </w:t>
      </w:r>
      <w:r w:rsidR="25638069" w:rsidRPr="5A839F1E">
        <w:rPr>
          <w:szCs w:val="22"/>
          <w:lang w:val="en-US"/>
        </w:rPr>
        <w:t xml:space="preserve">some queries, </w:t>
      </w:r>
      <w:r w:rsidR="6A526B77" w:rsidRPr="5A839F1E">
        <w:rPr>
          <w:szCs w:val="22"/>
          <w:lang w:val="en-US"/>
        </w:rPr>
        <w:t xml:space="preserve">the recall value for n=10 is equal to or lower than the recall value for n=5. </w:t>
      </w:r>
      <w:r w:rsidR="1389D86B" w:rsidRPr="5A839F1E">
        <w:rPr>
          <w:lang w:val="en-US"/>
        </w:rPr>
        <w:t xml:space="preserve">recall increases for some queries as n increases </w:t>
      </w:r>
      <w:r w:rsidR="43E64CAF" w:rsidRPr="5A839F1E">
        <w:rPr>
          <w:lang w:val="en-US"/>
        </w:rPr>
        <w:t>(</w:t>
      </w:r>
      <w:r w:rsidR="76CE74F8" w:rsidRPr="5A839F1E">
        <w:rPr>
          <w:lang w:val="en-US"/>
        </w:rPr>
        <w:t>e.g.</w:t>
      </w:r>
      <w:r w:rsidR="0183484A" w:rsidRPr="5A839F1E">
        <w:rPr>
          <w:lang w:val="en-US"/>
        </w:rPr>
        <w:t xml:space="preserve"> </w:t>
      </w:r>
      <w:r w:rsidR="43E64CAF" w:rsidRPr="5A839F1E">
        <w:rPr>
          <w:lang w:val="en-US"/>
        </w:rPr>
        <w:t>Query</w:t>
      </w:r>
      <w:r w:rsidR="1389D86B" w:rsidRPr="5A839F1E">
        <w:rPr>
          <w:lang w:val="en-US"/>
        </w:rPr>
        <w:t xml:space="preserve"> 2</w:t>
      </w:r>
      <w:r w:rsidR="7B2A5F6D" w:rsidRPr="5A839F1E">
        <w:rPr>
          <w:lang w:val="en-US"/>
        </w:rPr>
        <w:t>, 17&amp;19</w:t>
      </w:r>
      <w:r w:rsidR="7983D250" w:rsidRPr="5A839F1E">
        <w:rPr>
          <w:lang w:val="en-US"/>
        </w:rPr>
        <w:t>). But</w:t>
      </w:r>
      <w:r w:rsidR="1389D86B" w:rsidRPr="5A839F1E">
        <w:rPr>
          <w:lang w:val="en-US"/>
        </w:rPr>
        <w:t xml:space="preserve"> for some queries recall remains constant or even decreases </w:t>
      </w:r>
      <w:r w:rsidR="57D37305" w:rsidRPr="5A839F1E">
        <w:rPr>
          <w:lang w:val="en-US"/>
        </w:rPr>
        <w:t>(e.g. Query</w:t>
      </w:r>
      <w:r w:rsidR="1389D86B" w:rsidRPr="5A839F1E">
        <w:rPr>
          <w:lang w:val="en-US"/>
        </w:rPr>
        <w:t xml:space="preserve"> 6 </w:t>
      </w:r>
      <w:r w:rsidR="5022230F" w:rsidRPr="5A839F1E">
        <w:rPr>
          <w:lang w:val="en-US"/>
        </w:rPr>
        <w:t>&amp; 7</w:t>
      </w:r>
      <w:r w:rsidR="1389D86B" w:rsidRPr="5A839F1E">
        <w:rPr>
          <w:lang w:val="en-US"/>
        </w:rPr>
        <w:t>).</w:t>
      </w:r>
    </w:p>
    <w:p w14:paraId="745AE9A7" w14:textId="3F0C19EE" w:rsidR="008759F4" w:rsidRDefault="008759F4" w:rsidP="5A839F1E">
      <w:pPr>
        <w:pStyle w:val="ListParagraph"/>
        <w:spacing w:line="259" w:lineRule="auto"/>
        <w:ind w:hanging="360"/>
        <w:jc w:val="left"/>
        <w:rPr>
          <w:szCs w:val="22"/>
          <w:lang w:val="en-US"/>
        </w:rPr>
      </w:pPr>
    </w:p>
    <w:p w14:paraId="1BC51876" w14:textId="75230F1A" w:rsidR="008759F4" w:rsidRDefault="008759F4" w:rsidP="003763C2">
      <w:pPr>
        <w:rPr>
          <w:lang w:val="en-US"/>
        </w:rPr>
      </w:pPr>
    </w:p>
    <w:p w14:paraId="439A890A" w14:textId="77777777" w:rsidR="008759F4" w:rsidRDefault="008759F4" w:rsidP="003763C2">
      <w:pPr>
        <w:rPr>
          <w:lang w:val="en-US"/>
        </w:rPr>
      </w:pPr>
    </w:p>
    <w:p w14:paraId="43F211AD" w14:textId="579DC052" w:rsidR="008759F4" w:rsidRDefault="008759F4" w:rsidP="008759F4">
      <w:pPr>
        <w:rPr>
          <w:lang w:val="en-US"/>
        </w:rPr>
      </w:pPr>
      <w:r w:rsidRPr="008759F4">
        <w:rPr>
          <w:b/>
          <w:bCs/>
          <w:lang w:val="en-US"/>
        </w:rPr>
        <w:t>Question</w:t>
      </w:r>
      <w:r>
        <w:rPr>
          <w:lang w:val="en-US"/>
        </w:rPr>
        <w:t>: In Table 1, d</w:t>
      </w:r>
      <w:r w:rsidRPr="008759F4">
        <w:rPr>
          <w:lang w:val="en-US"/>
        </w:rPr>
        <w:t xml:space="preserve">oes </w:t>
      </w:r>
      <w:r>
        <w:rPr>
          <w:lang w:val="en-US"/>
        </w:rPr>
        <w:t>Precision</w:t>
      </w:r>
      <w:r w:rsidRPr="008759F4">
        <w:rPr>
          <w:lang w:val="en-US"/>
        </w:rPr>
        <w:t xml:space="preserve"> </w:t>
      </w:r>
      <w:r>
        <w:rPr>
          <w:lang w:val="en-US"/>
        </w:rPr>
        <w:t>decrease</w:t>
      </w:r>
      <w:r w:rsidRPr="008759F4">
        <w:rPr>
          <w:lang w:val="en-US"/>
        </w:rPr>
        <w:t xml:space="preserve"> as </w:t>
      </w:r>
      <w:r w:rsidRPr="008759F4">
        <w:rPr>
          <w:i/>
          <w:iCs/>
          <w:lang w:val="en-US"/>
        </w:rPr>
        <w:t>n</w:t>
      </w:r>
      <w:r w:rsidRPr="008759F4">
        <w:rPr>
          <w:lang w:val="en-US"/>
        </w:rPr>
        <w:t xml:space="preserve"> increases?</w:t>
      </w:r>
    </w:p>
    <w:p w14:paraId="59EB4E26" w14:textId="1D35F3B1" w:rsidR="1D364C94" w:rsidRDefault="62DF121A" w:rsidP="5A839F1E">
      <w:pPr>
        <w:pStyle w:val="ListParagraph"/>
        <w:ind w:left="360"/>
        <w:rPr>
          <w:szCs w:val="22"/>
          <w:lang w:val="en-US"/>
        </w:rPr>
      </w:pPr>
      <w:r w:rsidRPr="5A839F1E">
        <w:rPr>
          <w:b/>
          <w:bCs/>
          <w:lang w:val="en-US"/>
        </w:rPr>
        <w:t>Answer</w:t>
      </w:r>
      <w:r w:rsidRPr="5A839F1E">
        <w:rPr>
          <w:lang w:val="en-US"/>
        </w:rPr>
        <w:t xml:space="preserve">: </w:t>
      </w:r>
      <w:r w:rsidR="1F9FE334" w:rsidRPr="5A839F1E">
        <w:rPr>
          <w:szCs w:val="22"/>
          <w:lang w:val="en-US"/>
        </w:rPr>
        <w:t>Yes, precision tends to decrease as n increases</w:t>
      </w:r>
      <w:r w:rsidR="36B65A0C" w:rsidRPr="5A839F1E">
        <w:rPr>
          <w:szCs w:val="22"/>
          <w:lang w:val="en-US"/>
        </w:rPr>
        <w:t xml:space="preserve"> (e.g. Query 1, 6,1 9)</w:t>
      </w:r>
    </w:p>
    <w:p w14:paraId="2B29A3C6" w14:textId="6CC4D27C" w:rsidR="1D364C94" w:rsidRDefault="1D364C94" w:rsidP="1D364C94">
      <w:pPr>
        <w:rPr>
          <w:lang w:val="en-US"/>
        </w:rPr>
      </w:pPr>
    </w:p>
    <w:p w14:paraId="732306E5" w14:textId="586968FE" w:rsidR="4E75358B" w:rsidRDefault="02E72E58" w:rsidP="1D364C94">
      <w:pPr>
        <w:spacing w:before="240" w:after="240"/>
      </w:pPr>
      <w:r w:rsidRPr="5A839F1E">
        <w:rPr>
          <w:szCs w:val="22"/>
          <w:lang w:val="en-US"/>
        </w:rPr>
        <w:t xml:space="preserve"> </w:t>
      </w:r>
    </w:p>
    <w:p w14:paraId="43CD64A0" w14:textId="776886EC" w:rsidR="4E75358B" w:rsidRDefault="02E72E58" w:rsidP="5A839F1E">
      <w:pPr>
        <w:spacing w:before="240" w:after="240"/>
      </w:pPr>
      <w:r w:rsidRPr="5A839F1E">
        <w:rPr>
          <w:szCs w:val="22"/>
          <w:lang w:val="en-US"/>
        </w:rPr>
        <w:lastRenderedPageBreak/>
        <w:t xml:space="preserve">     </w:t>
      </w:r>
    </w:p>
    <w:sectPr w:rsidR="4E75358B" w:rsidSect="006F74FB">
      <w:footerReference w:type="default" r:id="rId7"/>
      <w:footerReference w:type="first" r:id="rId8"/>
      <w:pgSz w:w="11907" w:h="16840" w:code="9"/>
      <w:pgMar w:top="1440" w:right="1440" w:bottom="1440" w:left="1440" w:header="0" w:footer="709" w:gutter="0"/>
      <w:pgNumType w:start="1"/>
      <w:cols w:space="709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0303D6" w14:textId="77777777" w:rsidR="003C3982" w:rsidRDefault="003C3982">
      <w:r>
        <w:separator/>
      </w:r>
    </w:p>
  </w:endnote>
  <w:endnote w:type="continuationSeparator" w:id="0">
    <w:p w14:paraId="047A4252" w14:textId="77777777" w:rsidR="003C3982" w:rsidRDefault="003C39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7AA029" w14:textId="77777777" w:rsidR="00C07BE1" w:rsidRDefault="00C07BE1" w:rsidP="006537C2">
    <w:pPr>
      <w:pStyle w:val="Footer"/>
      <w:jc w:val="center"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120D72">
      <w:rPr>
        <w:rStyle w:val="PageNumber"/>
        <w:noProof/>
      </w:rPr>
      <w:t>4</w:t>
    </w:r>
    <w:r>
      <w:rPr>
        <w:rStyle w:val="PageNumber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373D01" w14:textId="77777777" w:rsidR="00C07BE1" w:rsidRDefault="00C07BE1" w:rsidP="006537C2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A8BBAF" w14:textId="77777777" w:rsidR="003C3982" w:rsidRDefault="003C3982">
      <w:r>
        <w:separator/>
      </w:r>
    </w:p>
  </w:footnote>
  <w:footnote w:type="continuationSeparator" w:id="0">
    <w:p w14:paraId="7A0027C4" w14:textId="77777777" w:rsidR="003C3982" w:rsidRDefault="003C398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15826"/>
    <w:multiLevelType w:val="hybridMultilevel"/>
    <w:tmpl w:val="FB42980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3DA7103"/>
    <w:multiLevelType w:val="hybridMultilevel"/>
    <w:tmpl w:val="B8B6A6A2"/>
    <w:lvl w:ilvl="0" w:tplc="21B6BD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5C3F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30EB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FD454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27A26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626F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024C0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79421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E5667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7701693">
    <w:abstractNumId w:val="1"/>
  </w:num>
  <w:num w:numId="2" w16cid:durableId="15820652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intFractionalCharacterWidth/>
  <w:hideSpellingErrors/>
  <w:hideGrammaticalErrors/>
  <w:proofState w:spelling="clean"/>
  <w:attachedTemplate r:id="rId1"/>
  <w:stylePaneFormatFilter w:val="2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0" w:top3HeadingStyles="1" w:visibleStyles="0" w:alternateStyleNames="0"/>
  <w:defaultTabStop w:val="720"/>
  <w:hyphenationZone w:val="0"/>
  <w:doNotHyphenateCaps/>
  <w:drawingGridHorizontalSpacing w:val="171"/>
  <w:displayVerticalDrawingGridEvery w:val="2"/>
  <w:doNotShadeFormData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298"/>
    <w:rsid w:val="00022CC4"/>
    <w:rsid w:val="00034EA8"/>
    <w:rsid w:val="000408A9"/>
    <w:rsid w:val="0004131C"/>
    <w:rsid w:val="0004D0AA"/>
    <w:rsid w:val="00062EAC"/>
    <w:rsid w:val="00063E72"/>
    <w:rsid w:val="000800C8"/>
    <w:rsid w:val="00087EAC"/>
    <w:rsid w:val="0009120F"/>
    <w:rsid w:val="000932D6"/>
    <w:rsid w:val="000B0BAA"/>
    <w:rsid w:val="000F2809"/>
    <w:rsid w:val="000F3364"/>
    <w:rsid w:val="000F7E15"/>
    <w:rsid w:val="0010217D"/>
    <w:rsid w:val="00105BF0"/>
    <w:rsid w:val="0011D6C0"/>
    <w:rsid w:val="00120D72"/>
    <w:rsid w:val="00181ACB"/>
    <w:rsid w:val="0018386D"/>
    <w:rsid w:val="001873DE"/>
    <w:rsid w:val="001A6647"/>
    <w:rsid w:val="001A70F0"/>
    <w:rsid w:val="001C25D6"/>
    <w:rsid w:val="00201B29"/>
    <w:rsid w:val="00216298"/>
    <w:rsid w:val="002449AE"/>
    <w:rsid w:val="00270DDB"/>
    <w:rsid w:val="0028632C"/>
    <w:rsid w:val="00292C37"/>
    <w:rsid w:val="0029608E"/>
    <w:rsid w:val="002C0238"/>
    <w:rsid w:val="00301D79"/>
    <w:rsid w:val="00340800"/>
    <w:rsid w:val="00355C1A"/>
    <w:rsid w:val="003724CD"/>
    <w:rsid w:val="003763C2"/>
    <w:rsid w:val="00381106"/>
    <w:rsid w:val="0038281C"/>
    <w:rsid w:val="00396D22"/>
    <w:rsid w:val="003B7864"/>
    <w:rsid w:val="003C0715"/>
    <w:rsid w:val="003C3982"/>
    <w:rsid w:val="003C75BE"/>
    <w:rsid w:val="003D74E7"/>
    <w:rsid w:val="003E730E"/>
    <w:rsid w:val="003F328C"/>
    <w:rsid w:val="00424D60"/>
    <w:rsid w:val="00453F11"/>
    <w:rsid w:val="0046237E"/>
    <w:rsid w:val="0047529B"/>
    <w:rsid w:val="00484D70"/>
    <w:rsid w:val="00487457"/>
    <w:rsid w:val="004A499C"/>
    <w:rsid w:val="004B202D"/>
    <w:rsid w:val="004C3C81"/>
    <w:rsid w:val="004E383A"/>
    <w:rsid w:val="004F13C3"/>
    <w:rsid w:val="00503C81"/>
    <w:rsid w:val="00507F67"/>
    <w:rsid w:val="00544722"/>
    <w:rsid w:val="005A5EBE"/>
    <w:rsid w:val="005C5E6B"/>
    <w:rsid w:val="005D61A7"/>
    <w:rsid w:val="00615B7C"/>
    <w:rsid w:val="00616397"/>
    <w:rsid w:val="006537C2"/>
    <w:rsid w:val="00686734"/>
    <w:rsid w:val="006A48BA"/>
    <w:rsid w:val="006B1AA4"/>
    <w:rsid w:val="006D4DB4"/>
    <w:rsid w:val="006F74FB"/>
    <w:rsid w:val="00723D73"/>
    <w:rsid w:val="0074677C"/>
    <w:rsid w:val="0076348C"/>
    <w:rsid w:val="00780FC3"/>
    <w:rsid w:val="007A24A3"/>
    <w:rsid w:val="007B0CFA"/>
    <w:rsid w:val="007D35E5"/>
    <w:rsid w:val="00821977"/>
    <w:rsid w:val="0085455B"/>
    <w:rsid w:val="00854CF6"/>
    <w:rsid w:val="00867866"/>
    <w:rsid w:val="00874DDF"/>
    <w:rsid w:val="008759F4"/>
    <w:rsid w:val="00890E59"/>
    <w:rsid w:val="008B783D"/>
    <w:rsid w:val="008E7F54"/>
    <w:rsid w:val="00910C79"/>
    <w:rsid w:val="00912CC1"/>
    <w:rsid w:val="00927198"/>
    <w:rsid w:val="00987553"/>
    <w:rsid w:val="009C3B36"/>
    <w:rsid w:val="009D67C5"/>
    <w:rsid w:val="009D7183"/>
    <w:rsid w:val="00A00AD0"/>
    <w:rsid w:val="00A032CC"/>
    <w:rsid w:val="00A14740"/>
    <w:rsid w:val="00A37350"/>
    <w:rsid w:val="00A5032B"/>
    <w:rsid w:val="00A62B45"/>
    <w:rsid w:val="00A715CD"/>
    <w:rsid w:val="00A863F8"/>
    <w:rsid w:val="00AC5010"/>
    <w:rsid w:val="00AC6346"/>
    <w:rsid w:val="00AD31C8"/>
    <w:rsid w:val="00AE084E"/>
    <w:rsid w:val="00AF7B3D"/>
    <w:rsid w:val="00B05FDB"/>
    <w:rsid w:val="00B12239"/>
    <w:rsid w:val="00B30EA0"/>
    <w:rsid w:val="00B52399"/>
    <w:rsid w:val="00B80C36"/>
    <w:rsid w:val="00B85FE8"/>
    <w:rsid w:val="00B93F71"/>
    <w:rsid w:val="00B94D4B"/>
    <w:rsid w:val="00B973D6"/>
    <w:rsid w:val="00BB0B25"/>
    <w:rsid w:val="00BD5ECA"/>
    <w:rsid w:val="00BF0666"/>
    <w:rsid w:val="00C07BE1"/>
    <w:rsid w:val="00C24B01"/>
    <w:rsid w:val="00C42FFF"/>
    <w:rsid w:val="00C51981"/>
    <w:rsid w:val="00C63F8F"/>
    <w:rsid w:val="00C64490"/>
    <w:rsid w:val="00C7487C"/>
    <w:rsid w:val="00CA6DB8"/>
    <w:rsid w:val="00CB42FB"/>
    <w:rsid w:val="00CD4E3F"/>
    <w:rsid w:val="00D243C7"/>
    <w:rsid w:val="00D4088C"/>
    <w:rsid w:val="00D5031C"/>
    <w:rsid w:val="00D54B53"/>
    <w:rsid w:val="00D674EC"/>
    <w:rsid w:val="00D72D8A"/>
    <w:rsid w:val="00D80526"/>
    <w:rsid w:val="00D811D6"/>
    <w:rsid w:val="00D87619"/>
    <w:rsid w:val="00DD0392"/>
    <w:rsid w:val="00DD11F6"/>
    <w:rsid w:val="00DE585B"/>
    <w:rsid w:val="00DF1BD7"/>
    <w:rsid w:val="00DF7F98"/>
    <w:rsid w:val="00E06980"/>
    <w:rsid w:val="00E14E55"/>
    <w:rsid w:val="00E1518C"/>
    <w:rsid w:val="00E61A2C"/>
    <w:rsid w:val="00EB5EC6"/>
    <w:rsid w:val="00EE4D77"/>
    <w:rsid w:val="00EF2815"/>
    <w:rsid w:val="00F440FF"/>
    <w:rsid w:val="00F5474E"/>
    <w:rsid w:val="00F55859"/>
    <w:rsid w:val="00FA5A38"/>
    <w:rsid w:val="00FE206A"/>
    <w:rsid w:val="00FF58A6"/>
    <w:rsid w:val="00FF5B7F"/>
    <w:rsid w:val="014FD880"/>
    <w:rsid w:val="0183484A"/>
    <w:rsid w:val="01B2D6C6"/>
    <w:rsid w:val="01C463BB"/>
    <w:rsid w:val="01DE543B"/>
    <w:rsid w:val="02E72E58"/>
    <w:rsid w:val="031D6CCD"/>
    <w:rsid w:val="03ED180E"/>
    <w:rsid w:val="042E534C"/>
    <w:rsid w:val="0474FEB7"/>
    <w:rsid w:val="049CBF83"/>
    <w:rsid w:val="052565A3"/>
    <w:rsid w:val="05AC0FD0"/>
    <w:rsid w:val="062DA9FB"/>
    <w:rsid w:val="064E4BE6"/>
    <w:rsid w:val="065A3680"/>
    <w:rsid w:val="06CA4397"/>
    <w:rsid w:val="075C0EF3"/>
    <w:rsid w:val="08B1654A"/>
    <w:rsid w:val="09A78D02"/>
    <w:rsid w:val="09F18FC6"/>
    <w:rsid w:val="0A3BB60C"/>
    <w:rsid w:val="0AA6A1DD"/>
    <w:rsid w:val="0B1187A2"/>
    <w:rsid w:val="0B199EB8"/>
    <w:rsid w:val="0B5B667A"/>
    <w:rsid w:val="0B616137"/>
    <w:rsid w:val="0BAA6D6F"/>
    <w:rsid w:val="0BB0A85E"/>
    <w:rsid w:val="0C6A52C9"/>
    <w:rsid w:val="0C97708A"/>
    <w:rsid w:val="0D777F3F"/>
    <w:rsid w:val="0DB7B134"/>
    <w:rsid w:val="0DCA19A4"/>
    <w:rsid w:val="0E66295D"/>
    <w:rsid w:val="0ED5DA45"/>
    <w:rsid w:val="10C8B615"/>
    <w:rsid w:val="1139E458"/>
    <w:rsid w:val="1151B8A9"/>
    <w:rsid w:val="11656D44"/>
    <w:rsid w:val="12262C26"/>
    <w:rsid w:val="127D01E6"/>
    <w:rsid w:val="1389D86B"/>
    <w:rsid w:val="14759247"/>
    <w:rsid w:val="14A6FF20"/>
    <w:rsid w:val="14D43C04"/>
    <w:rsid w:val="156FA278"/>
    <w:rsid w:val="15FBA6BC"/>
    <w:rsid w:val="160FC167"/>
    <w:rsid w:val="16387509"/>
    <w:rsid w:val="16C503FD"/>
    <w:rsid w:val="16F4A7BB"/>
    <w:rsid w:val="170AEB3E"/>
    <w:rsid w:val="1716CDAC"/>
    <w:rsid w:val="178443B4"/>
    <w:rsid w:val="179427BD"/>
    <w:rsid w:val="179A6975"/>
    <w:rsid w:val="17C1AAA8"/>
    <w:rsid w:val="17C34CE5"/>
    <w:rsid w:val="181F807A"/>
    <w:rsid w:val="1825A2BE"/>
    <w:rsid w:val="1828924A"/>
    <w:rsid w:val="1843E88F"/>
    <w:rsid w:val="1918B41F"/>
    <w:rsid w:val="192A1ADF"/>
    <w:rsid w:val="1964475E"/>
    <w:rsid w:val="1B391F7A"/>
    <w:rsid w:val="1B52F131"/>
    <w:rsid w:val="1BB8F8C8"/>
    <w:rsid w:val="1C70B2BC"/>
    <w:rsid w:val="1CC87D78"/>
    <w:rsid w:val="1CDCD114"/>
    <w:rsid w:val="1D301269"/>
    <w:rsid w:val="1D364C94"/>
    <w:rsid w:val="1D3F1F16"/>
    <w:rsid w:val="1D40A5A3"/>
    <w:rsid w:val="1E9E2E75"/>
    <w:rsid w:val="1F9FE334"/>
    <w:rsid w:val="214B40F0"/>
    <w:rsid w:val="216DD009"/>
    <w:rsid w:val="217A5928"/>
    <w:rsid w:val="217E4B8D"/>
    <w:rsid w:val="2182DEC4"/>
    <w:rsid w:val="222BD20E"/>
    <w:rsid w:val="234221BC"/>
    <w:rsid w:val="2354E18D"/>
    <w:rsid w:val="2411FA42"/>
    <w:rsid w:val="249FE2F6"/>
    <w:rsid w:val="24A28F3D"/>
    <w:rsid w:val="24B6259F"/>
    <w:rsid w:val="24B6C788"/>
    <w:rsid w:val="24E5A552"/>
    <w:rsid w:val="2516C77D"/>
    <w:rsid w:val="25638069"/>
    <w:rsid w:val="25FBE134"/>
    <w:rsid w:val="2740D61C"/>
    <w:rsid w:val="27FC66B7"/>
    <w:rsid w:val="28268333"/>
    <w:rsid w:val="286684CE"/>
    <w:rsid w:val="28B255E4"/>
    <w:rsid w:val="28D5B2C0"/>
    <w:rsid w:val="293390E1"/>
    <w:rsid w:val="2960B81A"/>
    <w:rsid w:val="2A0AA6DF"/>
    <w:rsid w:val="2A194319"/>
    <w:rsid w:val="2A9672A0"/>
    <w:rsid w:val="2AA71E0A"/>
    <w:rsid w:val="2AB16CFE"/>
    <w:rsid w:val="2B945FBD"/>
    <w:rsid w:val="2C00E125"/>
    <w:rsid w:val="2C411749"/>
    <w:rsid w:val="2C419C7C"/>
    <w:rsid w:val="2C9B0C2E"/>
    <w:rsid w:val="2D7548E7"/>
    <w:rsid w:val="2D953A1E"/>
    <w:rsid w:val="2DA28587"/>
    <w:rsid w:val="2E06B413"/>
    <w:rsid w:val="2EC0070A"/>
    <w:rsid w:val="2ED05E08"/>
    <w:rsid w:val="2F0E0F32"/>
    <w:rsid w:val="3091BC14"/>
    <w:rsid w:val="309B5B26"/>
    <w:rsid w:val="31B8DFB8"/>
    <w:rsid w:val="333520DD"/>
    <w:rsid w:val="3335C6EF"/>
    <w:rsid w:val="3496D6F7"/>
    <w:rsid w:val="34A2152D"/>
    <w:rsid w:val="34DDE813"/>
    <w:rsid w:val="369623ED"/>
    <w:rsid w:val="36B0F04C"/>
    <w:rsid w:val="36B65A0C"/>
    <w:rsid w:val="3706171C"/>
    <w:rsid w:val="376A51AA"/>
    <w:rsid w:val="37A1BE52"/>
    <w:rsid w:val="37F3CE83"/>
    <w:rsid w:val="38293668"/>
    <w:rsid w:val="38A72A0A"/>
    <w:rsid w:val="393B813A"/>
    <w:rsid w:val="394A295B"/>
    <w:rsid w:val="39719DE6"/>
    <w:rsid w:val="39B8D428"/>
    <w:rsid w:val="3A151257"/>
    <w:rsid w:val="3A54BD73"/>
    <w:rsid w:val="3BB25EE6"/>
    <w:rsid w:val="3BC78F1B"/>
    <w:rsid w:val="3CDC3AE3"/>
    <w:rsid w:val="3D70EB9F"/>
    <w:rsid w:val="3DA5CFFD"/>
    <w:rsid w:val="3DE5508C"/>
    <w:rsid w:val="3E18E17E"/>
    <w:rsid w:val="3E333D96"/>
    <w:rsid w:val="3EF6056F"/>
    <w:rsid w:val="3EFDA6E8"/>
    <w:rsid w:val="3FB03F98"/>
    <w:rsid w:val="3FCBEDD1"/>
    <w:rsid w:val="3FD645AD"/>
    <w:rsid w:val="3FDB0140"/>
    <w:rsid w:val="3FE5E207"/>
    <w:rsid w:val="3FF1C6C5"/>
    <w:rsid w:val="4087CDF6"/>
    <w:rsid w:val="40BB9F5D"/>
    <w:rsid w:val="40D22CA8"/>
    <w:rsid w:val="40F133CA"/>
    <w:rsid w:val="411C0776"/>
    <w:rsid w:val="415F67F5"/>
    <w:rsid w:val="4165758E"/>
    <w:rsid w:val="41960853"/>
    <w:rsid w:val="41C016BC"/>
    <w:rsid w:val="41DF6287"/>
    <w:rsid w:val="432FA258"/>
    <w:rsid w:val="43974DAC"/>
    <w:rsid w:val="43C22B5A"/>
    <w:rsid w:val="43D7275E"/>
    <w:rsid w:val="43E64CAF"/>
    <w:rsid w:val="44040084"/>
    <w:rsid w:val="4414AA3C"/>
    <w:rsid w:val="44902348"/>
    <w:rsid w:val="44AF89A7"/>
    <w:rsid w:val="45793E1C"/>
    <w:rsid w:val="45BBF76C"/>
    <w:rsid w:val="45E57E43"/>
    <w:rsid w:val="4677397C"/>
    <w:rsid w:val="46AB6D55"/>
    <w:rsid w:val="4708F168"/>
    <w:rsid w:val="47B356EB"/>
    <w:rsid w:val="47D962C5"/>
    <w:rsid w:val="47DAD930"/>
    <w:rsid w:val="47DC8DC4"/>
    <w:rsid w:val="47E77042"/>
    <w:rsid w:val="47F344DB"/>
    <w:rsid w:val="4827E067"/>
    <w:rsid w:val="495A20BD"/>
    <w:rsid w:val="497433FD"/>
    <w:rsid w:val="49928584"/>
    <w:rsid w:val="4A19CB0C"/>
    <w:rsid w:val="4A330715"/>
    <w:rsid w:val="4A7B3888"/>
    <w:rsid w:val="4AC18B51"/>
    <w:rsid w:val="4AD024F6"/>
    <w:rsid w:val="4B0C0F38"/>
    <w:rsid w:val="4B414512"/>
    <w:rsid w:val="4C2666C3"/>
    <w:rsid w:val="4CC042E9"/>
    <w:rsid w:val="4CF7CB06"/>
    <w:rsid w:val="4CFB6C92"/>
    <w:rsid w:val="4D1DD456"/>
    <w:rsid w:val="4D4201B6"/>
    <w:rsid w:val="4E5E2ACA"/>
    <w:rsid w:val="4E75358B"/>
    <w:rsid w:val="4F76A2CA"/>
    <w:rsid w:val="4F81204C"/>
    <w:rsid w:val="4FA34004"/>
    <w:rsid w:val="5022230F"/>
    <w:rsid w:val="5045CA7E"/>
    <w:rsid w:val="50A4B822"/>
    <w:rsid w:val="510B976A"/>
    <w:rsid w:val="51653D79"/>
    <w:rsid w:val="51B2366C"/>
    <w:rsid w:val="52031889"/>
    <w:rsid w:val="5263ACBF"/>
    <w:rsid w:val="52DF47EA"/>
    <w:rsid w:val="54B5C9A6"/>
    <w:rsid w:val="5502C44E"/>
    <w:rsid w:val="55D99BA5"/>
    <w:rsid w:val="55DD786E"/>
    <w:rsid w:val="56BBD3E6"/>
    <w:rsid w:val="56D6CF53"/>
    <w:rsid w:val="56EEA301"/>
    <w:rsid w:val="56FCBE6B"/>
    <w:rsid w:val="57094759"/>
    <w:rsid w:val="571B298B"/>
    <w:rsid w:val="578B3FC7"/>
    <w:rsid w:val="57D37305"/>
    <w:rsid w:val="58084A34"/>
    <w:rsid w:val="58A6D196"/>
    <w:rsid w:val="5926B966"/>
    <w:rsid w:val="59E1D732"/>
    <w:rsid w:val="5A1888AE"/>
    <w:rsid w:val="5A67B5E5"/>
    <w:rsid w:val="5A839F1E"/>
    <w:rsid w:val="5AD96344"/>
    <w:rsid w:val="5BA4B4F3"/>
    <w:rsid w:val="5BD1E54B"/>
    <w:rsid w:val="5BEDFABE"/>
    <w:rsid w:val="5C3680D7"/>
    <w:rsid w:val="5C469803"/>
    <w:rsid w:val="5CDE45A4"/>
    <w:rsid w:val="5D0FBA51"/>
    <w:rsid w:val="5DBB9FC8"/>
    <w:rsid w:val="5DDE1AC8"/>
    <w:rsid w:val="5E1C7F34"/>
    <w:rsid w:val="5E3BB52F"/>
    <w:rsid w:val="5E790486"/>
    <w:rsid w:val="5EFC48F2"/>
    <w:rsid w:val="5F0255AE"/>
    <w:rsid w:val="5F747A82"/>
    <w:rsid w:val="5F789A58"/>
    <w:rsid w:val="5FB61E19"/>
    <w:rsid w:val="5FC5FAA7"/>
    <w:rsid w:val="6002AC28"/>
    <w:rsid w:val="60517009"/>
    <w:rsid w:val="60A418B4"/>
    <w:rsid w:val="612F79B0"/>
    <w:rsid w:val="613DAB66"/>
    <w:rsid w:val="62B7D937"/>
    <w:rsid w:val="62DF121A"/>
    <w:rsid w:val="635429A4"/>
    <w:rsid w:val="63A90030"/>
    <w:rsid w:val="63FDB089"/>
    <w:rsid w:val="641A005F"/>
    <w:rsid w:val="651EA5F4"/>
    <w:rsid w:val="6535F387"/>
    <w:rsid w:val="660188D7"/>
    <w:rsid w:val="665EADB2"/>
    <w:rsid w:val="66B7970F"/>
    <w:rsid w:val="66E07B15"/>
    <w:rsid w:val="6739DF6C"/>
    <w:rsid w:val="67A8842A"/>
    <w:rsid w:val="67D56293"/>
    <w:rsid w:val="68C043DC"/>
    <w:rsid w:val="68C7920A"/>
    <w:rsid w:val="68CD4690"/>
    <w:rsid w:val="691DE3B4"/>
    <w:rsid w:val="69251E9B"/>
    <w:rsid w:val="6A01DA8C"/>
    <w:rsid w:val="6A1B34AF"/>
    <w:rsid w:val="6A526B77"/>
    <w:rsid w:val="6AB16B0B"/>
    <w:rsid w:val="6BD8B1DB"/>
    <w:rsid w:val="6BE876F7"/>
    <w:rsid w:val="6C6B2CD8"/>
    <w:rsid w:val="6C7BFA08"/>
    <w:rsid w:val="6D86D7E4"/>
    <w:rsid w:val="6D8F3098"/>
    <w:rsid w:val="6DC96F2A"/>
    <w:rsid w:val="6E578231"/>
    <w:rsid w:val="6EA189EE"/>
    <w:rsid w:val="6EEC3664"/>
    <w:rsid w:val="6F58221C"/>
    <w:rsid w:val="6FBE24AF"/>
    <w:rsid w:val="6FD75CA6"/>
    <w:rsid w:val="70153B61"/>
    <w:rsid w:val="70D10D6B"/>
    <w:rsid w:val="70DAA023"/>
    <w:rsid w:val="712CB84C"/>
    <w:rsid w:val="7156D6C7"/>
    <w:rsid w:val="71A68BF7"/>
    <w:rsid w:val="71AAD320"/>
    <w:rsid w:val="71D5B404"/>
    <w:rsid w:val="71F962DC"/>
    <w:rsid w:val="7348FB5F"/>
    <w:rsid w:val="739DC2EB"/>
    <w:rsid w:val="73A5A96A"/>
    <w:rsid w:val="74C36861"/>
    <w:rsid w:val="74E2E1B1"/>
    <w:rsid w:val="750B7A1F"/>
    <w:rsid w:val="752594B4"/>
    <w:rsid w:val="753942A9"/>
    <w:rsid w:val="76249EB8"/>
    <w:rsid w:val="7632629D"/>
    <w:rsid w:val="76B1927D"/>
    <w:rsid w:val="76C57666"/>
    <w:rsid w:val="76CE74F8"/>
    <w:rsid w:val="775ACFEF"/>
    <w:rsid w:val="77847D93"/>
    <w:rsid w:val="77A8C782"/>
    <w:rsid w:val="7808C1C6"/>
    <w:rsid w:val="780B393F"/>
    <w:rsid w:val="78C36CDC"/>
    <w:rsid w:val="794312BF"/>
    <w:rsid w:val="795E1FF2"/>
    <w:rsid w:val="795E8A24"/>
    <w:rsid w:val="7983D250"/>
    <w:rsid w:val="79ADA9E9"/>
    <w:rsid w:val="79B5EABA"/>
    <w:rsid w:val="79C61FB8"/>
    <w:rsid w:val="7A32B1F4"/>
    <w:rsid w:val="7A4A4B58"/>
    <w:rsid w:val="7AB49D7C"/>
    <w:rsid w:val="7B230064"/>
    <w:rsid w:val="7B2A5F6D"/>
    <w:rsid w:val="7B3C2788"/>
    <w:rsid w:val="7B8E2712"/>
    <w:rsid w:val="7BAAEE53"/>
    <w:rsid w:val="7BAC3D62"/>
    <w:rsid w:val="7CBDC415"/>
    <w:rsid w:val="7CDD9A98"/>
    <w:rsid w:val="7CE8EB6D"/>
    <w:rsid w:val="7CFFC016"/>
    <w:rsid w:val="7D00C015"/>
    <w:rsid w:val="7D3AF9BB"/>
    <w:rsid w:val="7E69CFFA"/>
    <w:rsid w:val="7FA12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59C3751"/>
  <w15:chartTrackingRefBased/>
  <w15:docId w15:val="{30C92FE7-12C9-454C-A1F4-FB1175F74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" w:eastAsia="Times New Roman" w:hAnsi="Times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64490"/>
    <w:pPr>
      <w:overflowPunct w:val="0"/>
      <w:autoSpaceDE w:val="0"/>
      <w:autoSpaceDN w:val="0"/>
      <w:adjustRightInd w:val="0"/>
      <w:jc w:val="both"/>
      <w:textAlignment w:val="baseline"/>
    </w:pPr>
    <w:rPr>
      <w:rFonts w:ascii="Times New Roman" w:hAnsi="Times New Roman"/>
      <w:sz w:val="22"/>
      <w:lang w:eastAsia="en-US"/>
    </w:rPr>
  </w:style>
  <w:style w:type="paragraph" w:styleId="Heading1">
    <w:name w:val="heading 1"/>
    <w:basedOn w:val="Normal"/>
    <w:next w:val="Normal"/>
    <w:qFormat/>
    <w:pPr>
      <w:spacing w:after="168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spacing w:after="168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rsid w:val="00D811D6"/>
    <w:pPr>
      <w:spacing w:after="168"/>
      <w:outlineLvl w:val="2"/>
    </w:pPr>
    <w:rPr>
      <w:b/>
      <w:bCs/>
      <w:sz w:val="24"/>
      <w:szCs w:val="24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semiHidden/>
    <w:pPr>
      <w:tabs>
        <w:tab w:val="center" w:pos="4153"/>
        <w:tab w:val="right" w:pos="8306"/>
      </w:tabs>
    </w:pPr>
  </w:style>
  <w:style w:type="paragraph" w:styleId="ListParagraph">
    <w:name w:val="List Paragraph"/>
    <w:basedOn w:val="Normal"/>
    <w:uiPriority w:val="34"/>
    <w:qFormat/>
    <w:rsid w:val="007A24A3"/>
    <w:pPr>
      <w:ind w:left="720"/>
      <w:contextualSpacing/>
    </w:pPr>
  </w:style>
  <w:style w:type="paragraph" w:customStyle="1" w:styleId="reference">
    <w:name w:val="reference"/>
    <w:basedOn w:val="Normal"/>
    <w:semiHidden/>
    <w:pPr>
      <w:ind w:left="820" w:hanging="820"/>
      <w:jc w:val="left"/>
    </w:pPr>
    <w:rPr>
      <w:rFonts w:ascii="Times" w:hAnsi="Times"/>
      <w:color w:val="000000"/>
      <w:sz w:val="24"/>
      <w:lang w:val="en-US"/>
    </w:rPr>
  </w:style>
  <w:style w:type="character" w:styleId="CommentReference">
    <w:name w:val="annotation reference"/>
    <w:semiHidden/>
    <w:rPr>
      <w:sz w:val="16"/>
    </w:rPr>
  </w:style>
  <w:style w:type="paragraph" w:styleId="CommentText">
    <w:name w:val="annotation text"/>
    <w:basedOn w:val="Normal"/>
    <w:semiHidden/>
    <w:rPr>
      <w:sz w:val="20"/>
    </w:rPr>
  </w:style>
  <w:style w:type="paragraph" w:styleId="Title">
    <w:name w:val="Title"/>
    <w:basedOn w:val="Normal"/>
    <w:autoRedefine/>
    <w:qFormat/>
    <w:rsid w:val="0029608E"/>
    <w:pPr>
      <w:jc w:val="center"/>
    </w:pPr>
    <w:rPr>
      <w:b/>
      <w:sz w:val="28"/>
    </w:rPr>
  </w:style>
  <w:style w:type="paragraph" w:customStyle="1" w:styleId="ChapterTitle1">
    <w:name w:val="Chapter Title 1"/>
    <w:basedOn w:val="Normal"/>
    <w:rsid w:val="00216298"/>
    <w:pPr>
      <w:spacing w:before="800" w:after="400"/>
      <w:jc w:val="center"/>
    </w:pPr>
    <w:rPr>
      <w:b/>
      <w:sz w:val="40"/>
      <w:szCs w:val="40"/>
    </w:rPr>
  </w:style>
  <w:style w:type="paragraph" w:customStyle="1" w:styleId="ChapterTitle2">
    <w:name w:val="Chapter Title 2"/>
    <w:basedOn w:val="Normal"/>
    <w:rsid w:val="00AF7B3D"/>
    <w:pPr>
      <w:spacing w:after="500"/>
      <w:jc w:val="center"/>
    </w:pPr>
    <w:rPr>
      <w:b/>
      <w:sz w:val="44"/>
      <w:szCs w:val="44"/>
    </w:rPr>
  </w:style>
  <w:style w:type="paragraph" w:customStyle="1" w:styleId="IndentedParagraph">
    <w:name w:val="Indented Paragraph"/>
    <w:basedOn w:val="Normal"/>
    <w:rsid w:val="00B94D4B"/>
    <w:pPr>
      <w:ind w:left="709" w:right="709"/>
    </w:pPr>
  </w:style>
  <w:style w:type="paragraph" w:customStyle="1" w:styleId="Normalw">
    <w:name w:val="Normalw"/>
    <w:basedOn w:val="Normal"/>
    <w:autoRedefine/>
    <w:semiHidden/>
    <w:rsid w:val="00BD5ECA"/>
    <w:pPr>
      <w:spacing w:line="360" w:lineRule="auto"/>
    </w:pPr>
  </w:style>
  <w:style w:type="table" w:styleId="TableGrid">
    <w:name w:val="Table Grid"/>
    <w:basedOn w:val="TableNormal"/>
    <w:semiHidden/>
    <w:rsid w:val="00BF0666"/>
    <w:pPr>
      <w:overflowPunct w:val="0"/>
      <w:autoSpaceDE w:val="0"/>
      <w:autoSpaceDN w:val="0"/>
      <w:adjustRightInd w:val="0"/>
      <w:jc w:val="both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semiHidden/>
    <w:rsid w:val="006537C2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6537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R:\docs\memos2\directed_study08-0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directed_study08-09</Template>
  <TotalTime>0</TotalTime>
  <Pages>3</Pages>
  <Words>764</Words>
  <Characters>4356</Characters>
  <Application>Microsoft Office Word</Application>
  <DocSecurity>0</DocSecurity>
  <Lines>36</Lines>
  <Paragraphs>10</Paragraphs>
  <ScaleCrop>false</ScaleCrop>
  <Company>Information Technology Department, UL.</Company>
  <LinksUpToDate>false</LinksUpToDate>
  <CharactersWithSpaces>5110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D27: Create Semantic Lexicon</dc:title>
  <dc:subject/>
  <dc:creator>csis</dc:creator>
  <cp:keywords/>
  <dc:description/>
  <cp:lastModifiedBy>Victoria Oghuan</cp:lastModifiedBy>
  <cp:revision>2</cp:revision>
  <cp:lastPrinted>2010-01-26T21:14:00Z</cp:lastPrinted>
  <dcterms:created xsi:type="dcterms:W3CDTF">2026-05-08T19:27:00Z</dcterms:created>
  <dcterms:modified xsi:type="dcterms:W3CDTF">2026-05-08T19:27:00Z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9019e676-823d-414f-90d3-ceb24549e71f</vt:lpwstr>
  </property>
</Properties>
</file>